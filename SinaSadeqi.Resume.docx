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horzAnchor="margin" w:tblpX="-180" w:tblpY="-938"/>
        <w:tblW w:w="5208" w:type="pct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  <w:tblCaption w:val="Layout table"/>
      </w:tblPr>
      <w:tblGrid>
        <w:gridCol w:w="3780"/>
        <w:gridCol w:w="653"/>
        <w:gridCol w:w="6816"/>
      </w:tblGrid>
      <w:tr w:rsidR="001B2ABD" w:rsidRPr="00A9154F" w14:paraId="2E0B7AB6" w14:textId="77777777" w:rsidTr="0052071E">
        <w:trPr>
          <w:trHeight w:val="3654"/>
        </w:trPr>
        <w:tc>
          <w:tcPr>
            <w:tcW w:w="3780" w:type="dxa"/>
            <w:vAlign w:val="bottom"/>
          </w:tcPr>
          <w:p w14:paraId="4F78CC7B" w14:textId="77777777" w:rsidR="001B2ABD" w:rsidRPr="00A9154F" w:rsidRDefault="001B2ABD" w:rsidP="0052071E">
            <w:pPr>
              <w:tabs>
                <w:tab w:val="left" w:pos="990"/>
              </w:tabs>
              <w:jc w:val="right"/>
              <w:rPr>
                <w:rFonts w:ascii="IRANSans Medium" w:hAnsi="IRANSans Medium" w:cs="IRANSans Medium"/>
              </w:rPr>
            </w:pPr>
            <w:r w:rsidRPr="00A9154F">
              <w:rPr>
                <w:rFonts w:ascii="IRANSans Medium" w:hAnsi="IRANSans Medium" w:cs="IRANSans Medium"/>
                <w:noProof/>
              </w:rPr>
              <mc:AlternateContent>
                <mc:Choice Requires="wps">
                  <w:drawing>
                    <wp:inline distT="0" distB="0" distL="0" distR="0" wp14:anchorId="0D01BFF8" wp14:editId="15912011">
                      <wp:extent cx="2122805" cy="2122805"/>
                      <wp:effectExtent l="19050" t="19050" r="29845" b="29845"/>
                      <wp:docPr id="2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12280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33AD6E3D" id="Oval 2" o:spid="_x0000_s1026" style="width:167.15pt;height:1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" strokecolor="#a5a5a5 [2092]" strokeweight="5pt">
                      <v:fill r:id="rId9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653" w:type="dxa"/>
          </w:tcPr>
          <w:p w14:paraId="684962B9" w14:textId="77777777" w:rsidR="001B2ABD" w:rsidRPr="00A9154F" w:rsidRDefault="001B2ABD" w:rsidP="0052071E">
            <w:pPr>
              <w:tabs>
                <w:tab w:val="left" w:pos="990"/>
              </w:tabs>
              <w:jc w:val="right"/>
              <w:rPr>
                <w:rFonts w:ascii="IRANSans Medium" w:hAnsi="IRANSans Medium" w:cs="IRANSans Medium"/>
              </w:rPr>
            </w:pPr>
          </w:p>
        </w:tc>
        <w:tc>
          <w:tcPr>
            <w:tcW w:w="6817" w:type="dxa"/>
            <w:vAlign w:val="bottom"/>
          </w:tcPr>
          <w:p w14:paraId="1802D67F" w14:textId="77777777" w:rsidR="001B2ABD" w:rsidRPr="00726ED0" w:rsidRDefault="00AF3D68" w:rsidP="0052071E">
            <w:pPr>
              <w:pStyle w:val="Title"/>
              <w:jc w:val="right"/>
              <w:rPr>
                <w:rFonts w:ascii="IRANSans Medium" w:hAnsi="IRANSans Medium" w:cs="IRANSans Medium"/>
                <w:sz w:val="56"/>
                <w:szCs w:val="56"/>
                <w:rtl/>
              </w:rPr>
            </w:pPr>
            <w:r w:rsidRPr="00726ED0">
              <w:rPr>
                <w:rFonts w:ascii="IRANSans Medium" w:hAnsi="IRANSans Medium" w:cs="IRANSans Medium"/>
                <w:sz w:val="56"/>
                <w:szCs w:val="56"/>
                <w:rtl/>
              </w:rPr>
              <w:t>سینا صادقی</w:t>
            </w:r>
          </w:p>
          <w:p w14:paraId="625D3D74" w14:textId="04F1EF8A" w:rsidR="00AF3D68" w:rsidRPr="00A9154F" w:rsidRDefault="00A9154F" w:rsidP="0052071E">
            <w:pPr>
              <w:jc w:val="right"/>
              <w:rPr>
                <w:rFonts w:ascii="IRANSans Medium" w:hAnsi="IRANSans Medium" w:cs="IRANSans Medium"/>
                <w:b/>
                <w:bCs/>
                <w:rtl/>
                <w:lang w:bidi="fa-IR"/>
              </w:rPr>
            </w:pPr>
            <w:r w:rsidRPr="00A9154F">
              <w:rPr>
                <w:rFonts w:ascii="IRANSans Medium" w:hAnsi="IRANSans Medium" w:cs="IRANSans Medium"/>
                <w:b/>
                <w:bCs/>
                <w:sz w:val="36"/>
                <w:szCs w:val="36"/>
              </w:rPr>
              <w:t>Full-Stack Software Developer</w:t>
            </w:r>
          </w:p>
        </w:tc>
      </w:tr>
      <w:tr w:rsidR="001B2ABD" w:rsidRPr="00A9154F" w14:paraId="77CB7132" w14:textId="77777777" w:rsidTr="0052071E">
        <w:tc>
          <w:tcPr>
            <w:tcW w:w="3780" w:type="dxa"/>
          </w:tcPr>
          <w:p w14:paraId="5E9E274E" w14:textId="77777777" w:rsidR="00036450" w:rsidRPr="00A9154F" w:rsidRDefault="00036450" w:rsidP="0052071E">
            <w:pPr>
              <w:jc w:val="right"/>
              <w:rPr>
                <w:rFonts w:ascii="IRANSans Medium" w:hAnsi="IRANSans Medium" w:cs="IRANSans Medium"/>
              </w:rPr>
            </w:pPr>
          </w:p>
          <w:p w14:paraId="7456B59F" w14:textId="77777777" w:rsidR="00036450" w:rsidRPr="00A9154F" w:rsidRDefault="00036450" w:rsidP="0052071E">
            <w:pPr>
              <w:jc w:val="right"/>
              <w:rPr>
                <w:rFonts w:ascii="IRANSans Medium" w:hAnsi="IRANSans Medium" w:cs="IRANSans Medium"/>
              </w:rPr>
            </w:pPr>
          </w:p>
          <w:p w14:paraId="3D82903E" w14:textId="7E046BD0" w:rsidR="00036450" w:rsidRPr="00A9154F" w:rsidRDefault="00AF3D68" w:rsidP="0052071E">
            <w:pPr>
              <w:pStyle w:val="Heading3"/>
              <w:jc w:val="right"/>
              <w:rPr>
                <w:rFonts w:ascii="IRANSans Medium" w:hAnsi="IRANSans Medium" w:cs="IRANSans Medium"/>
              </w:rPr>
            </w:pPr>
            <w:r w:rsidRPr="00A9154F">
              <w:rPr>
                <w:rFonts w:ascii="IRANSans Medium" w:hAnsi="IRANSans Medium" w:cs="IRANSans Medium"/>
                <w:rtl/>
              </w:rPr>
              <w:t>اطلاعات</w:t>
            </w:r>
            <w:r w:rsidR="00CC7DFF">
              <w:rPr>
                <w:rFonts w:ascii="IRANSans Medium" w:hAnsi="IRANSans Medium" w:cs="IRANSans Medium" w:hint="cs"/>
                <w:rtl/>
              </w:rPr>
              <w:t xml:space="preserve"> و لینک‌ها</w:t>
            </w:r>
          </w:p>
          <w:p w14:paraId="54E4818D" w14:textId="287FDE7A" w:rsidR="004D3011" w:rsidRPr="00A9154F" w:rsidRDefault="00CC7DFF" w:rsidP="0052071E">
            <w:pPr>
              <w:jc w:val="right"/>
              <w:rPr>
                <w:rFonts w:ascii="IRANSans Medium" w:hAnsi="IRANSans Medium" w:cs="IRANSans Medium"/>
              </w:rPr>
            </w:pPr>
            <w:r>
              <w:rPr>
                <w:rFonts w:ascii="IRANSans Medium" w:hAnsi="IRANSans Medium" w:cs="IRANSans Medium" w:hint="cs"/>
                <w:rtl/>
              </w:rPr>
              <w:t xml:space="preserve">شماره تلفن (و واتساپ) : </w:t>
            </w:r>
          </w:p>
          <w:p w14:paraId="5D4ACEB2" w14:textId="77777777" w:rsidR="004D3011" w:rsidRDefault="00CC7DFF" w:rsidP="0052071E">
            <w:pPr>
              <w:jc w:val="right"/>
              <w:rPr>
                <w:rFonts w:ascii="IRANSans Medium" w:hAnsi="IRANSans Medium" w:cs="IRANSans Medium"/>
                <w:rtl/>
              </w:rPr>
            </w:pPr>
            <w:r>
              <w:rPr>
                <w:rFonts w:ascii="IRANSans Medium" w:hAnsi="IRANSans Medium" w:cs="IRANSans Medium" w:hint="cs"/>
                <w:rtl/>
              </w:rPr>
              <w:t>09187663394</w:t>
            </w:r>
          </w:p>
          <w:p w14:paraId="2D2060F8" w14:textId="6EC9EF9B" w:rsidR="00B2313F" w:rsidRPr="00A9154F" w:rsidRDefault="005177F5" w:rsidP="00B2313F">
            <w:pPr>
              <w:jc w:val="right"/>
              <w:rPr>
                <w:rFonts w:ascii="IRANSans Medium" w:hAnsi="IRANSans Medium" w:cs="IRANSans Medium"/>
              </w:rPr>
            </w:pPr>
            <w:r>
              <w:rPr>
                <w:rFonts w:ascii="IRANSans Medium" w:hAnsi="IRANSans Medium" w:cs="IRANSans Medium" w:hint="cs"/>
                <w:rtl/>
              </w:rPr>
              <w:t>سن: 24</w:t>
            </w:r>
          </w:p>
          <w:p w14:paraId="19E85FA7" w14:textId="77777777" w:rsidR="004D3011" w:rsidRPr="00A9154F" w:rsidRDefault="004D3011" w:rsidP="0052071E">
            <w:pPr>
              <w:jc w:val="right"/>
              <w:rPr>
                <w:rFonts w:ascii="IRANSans Medium" w:hAnsi="IRANSans Medium" w:cs="IRANSans Medium"/>
              </w:rPr>
            </w:pPr>
          </w:p>
          <w:p w14:paraId="02AA4D1C" w14:textId="4E99B4AC" w:rsidR="004D3011" w:rsidRPr="00A9154F" w:rsidRDefault="00CC7DFF" w:rsidP="0052071E">
            <w:pPr>
              <w:jc w:val="right"/>
              <w:rPr>
                <w:rFonts w:ascii="IRANSans Medium" w:hAnsi="IRANSans Medium" w:cs="IRANSans Medium"/>
                <w:rtl/>
                <w:lang w:bidi="fa-IR"/>
              </w:rPr>
            </w:pPr>
            <w:r>
              <w:rPr>
                <w:rFonts w:ascii="IRANSans Medium" w:hAnsi="IRANSans Medium" w:cs="IRANSans Medium" w:hint="cs"/>
                <w:rtl/>
                <w:lang w:bidi="fa-IR"/>
              </w:rPr>
              <w:t>گیت هاب:</w:t>
            </w:r>
          </w:p>
          <w:p w14:paraId="5A5CCA91" w14:textId="23C5216B" w:rsidR="004D3011" w:rsidRDefault="00D748AA" w:rsidP="0052071E">
            <w:pPr>
              <w:jc w:val="right"/>
              <w:rPr>
                <w:rFonts w:ascii="IRANSans Medium" w:hAnsi="IRANSans Medium" w:cs="IRANSans Medium"/>
                <w:b/>
                <w:bCs/>
                <w:color w:val="548AB7" w:themeColor="accent1" w:themeShade="BF"/>
                <w:sz w:val="22"/>
                <w:szCs w:val="22"/>
                <w:rtl/>
              </w:rPr>
            </w:pPr>
            <w:hyperlink r:id="rId10" w:history="1">
              <w:r w:rsidR="004279E6" w:rsidRPr="000F5D32">
                <w:rPr>
                  <w:rStyle w:val="Hyperlink"/>
                  <w:rFonts w:ascii="IRANSans Medium" w:hAnsi="IRANSans Medium" w:cs="IRANSans Medium"/>
                  <w:b/>
                  <w:bCs/>
                  <w:sz w:val="22"/>
                  <w:szCs w:val="22"/>
                </w:rPr>
                <w:t>www.github.com/cimorexave</w:t>
              </w:r>
            </w:hyperlink>
          </w:p>
          <w:p w14:paraId="715AA9CE" w14:textId="40801FCB" w:rsidR="004279E6" w:rsidRPr="00FB027A" w:rsidRDefault="00D803B7" w:rsidP="0052071E">
            <w:pPr>
              <w:jc w:val="right"/>
              <w:rPr>
                <w:rFonts w:ascii="IRANSans Medium" w:hAnsi="IRANSans Medium" w:cs="IRANSans Medium"/>
                <w:b/>
                <w:bCs/>
                <w:color w:val="7030A0"/>
                <w:sz w:val="20"/>
                <w:szCs w:val="20"/>
                <w:u w:val="single"/>
              </w:rPr>
            </w:pPr>
            <w:r w:rsidRPr="00FB027A">
              <w:rPr>
                <w:rFonts w:ascii="IRANSans Medium" w:hAnsi="IRANSans Medium" w:cs="IRANSans Medium" w:hint="cs"/>
                <w:b/>
                <w:bCs/>
                <w:color w:val="7030A0"/>
                <w:sz w:val="20"/>
                <w:szCs w:val="20"/>
                <w:u w:val="single"/>
                <w:rtl/>
              </w:rPr>
              <w:t xml:space="preserve">می‌توانید </w:t>
            </w:r>
            <w:r w:rsidR="004734C6" w:rsidRPr="00FB027A">
              <w:rPr>
                <w:rFonts w:ascii="IRANSans Medium" w:hAnsi="IRANSans Medium" w:cs="IRANSans Medium" w:hint="cs"/>
                <w:b/>
                <w:bCs/>
                <w:color w:val="7030A0"/>
                <w:sz w:val="20"/>
                <w:szCs w:val="20"/>
                <w:u w:val="single"/>
                <w:rtl/>
              </w:rPr>
              <w:t>بیشتر پروژه‌ها را به همراه سورس کد در گیت</w:t>
            </w:r>
            <w:r w:rsidR="00FB027A" w:rsidRPr="00FB027A">
              <w:rPr>
                <w:rFonts w:ascii="IRANSans Medium" w:hAnsi="IRANSans Medium" w:cs="IRANSans Medium" w:hint="cs"/>
                <w:b/>
                <w:bCs/>
                <w:color w:val="7030A0"/>
                <w:sz w:val="20"/>
                <w:szCs w:val="20"/>
                <w:u w:val="single"/>
                <w:rtl/>
              </w:rPr>
              <w:t xml:space="preserve"> هاب همین اکانت مشاهده کنید. </w:t>
            </w:r>
          </w:p>
          <w:p w14:paraId="34D3FAA4" w14:textId="77777777" w:rsidR="004D3011" w:rsidRPr="00A9154F" w:rsidRDefault="004D3011" w:rsidP="0052071E">
            <w:pPr>
              <w:jc w:val="right"/>
              <w:rPr>
                <w:rFonts w:ascii="IRANSans Medium" w:hAnsi="IRANSans Medium" w:cs="IRANSans Medium"/>
              </w:rPr>
            </w:pPr>
          </w:p>
          <w:p w14:paraId="43432784" w14:textId="66A5FA5B" w:rsidR="004D3011" w:rsidRPr="00A9154F" w:rsidRDefault="00D23D9A" w:rsidP="0052071E">
            <w:pPr>
              <w:jc w:val="right"/>
              <w:rPr>
                <w:rFonts w:ascii="IRANSans Medium" w:hAnsi="IRANSans Medium" w:cs="IRANSans Medium"/>
              </w:rPr>
            </w:pPr>
            <w:r>
              <w:rPr>
                <w:rFonts w:ascii="IRANSans Medium" w:hAnsi="IRANSans Medium" w:cs="IRANSans Medium" w:hint="cs"/>
                <w:rtl/>
              </w:rPr>
              <w:t>ایمیل</w:t>
            </w:r>
          </w:p>
          <w:p w14:paraId="024FC6CD" w14:textId="76F24853" w:rsidR="00036450" w:rsidRPr="00D23D9A" w:rsidRDefault="00D23D9A" w:rsidP="0052071E">
            <w:pPr>
              <w:jc w:val="right"/>
              <w:rPr>
                <w:rFonts w:ascii="IRANSans Medium" w:hAnsi="IRANSans Medium" w:cs="IRANSans Medium"/>
                <w:b/>
                <w:bCs/>
                <w:color w:val="548AB7" w:themeColor="accent1" w:themeShade="BF"/>
                <w:sz w:val="20"/>
                <w:szCs w:val="20"/>
              </w:rPr>
            </w:pPr>
            <w:r w:rsidRPr="00D23D9A">
              <w:rPr>
                <w:rFonts w:ascii="IRANSans Medium" w:hAnsi="IRANSans Medium" w:cs="IRANSans Medium"/>
                <w:b/>
                <w:bCs/>
                <w:color w:val="548AB7" w:themeColor="accent1" w:themeShade="BF"/>
                <w:sz w:val="20"/>
                <w:szCs w:val="20"/>
              </w:rPr>
              <w:t>Sadeq.s502@gmail.com</w:t>
            </w:r>
          </w:p>
          <w:p w14:paraId="498A63C4" w14:textId="359CC9E8" w:rsidR="004D3011" w:rsidRPr="00A9154F" w:rsidRDefault="00AF3D68" w:rsidP="0052071E">
            <w:pPr>
              <w:pStyle w:val="Heading3"/>
              <w:jc w:val="right"/>
              <w:rPr>
                <w:rFonts w:ascii="IRANSans Medium" w:hAnsi="IRANSans Medium" w:cs="IRANSans Medium"/>
              </w:rPr>
            </w:pPr>
            <w:r w:rsidRPr="00A9154F">
              <w:rPr>
                <w:rFonts w:ascii="IRANSans Medium" w:hAnsi="IRANSans Medium" w:cs="IRANSans Medium"/>
                <w:rtl/>
              </w:rPr>
              <w:t>مهارت</w:t>
            </w:r>
            <w:r w:rsidR="00D23D9A">
              <w:rPr>
                <w:rFonts w:ascii="IRANSans Medium" w:hAnsi="IRANSans Medium" w:cs="IRANSans Medium"/>
                <w:rtl/>
              </w:rPr>
              <w:t>‌</w:t>
            </w:r>
            <w:r w:rsidRPr="00A9154F">
              <w:rPr>
                <w:rFonts w:ascii="IRANSans Medium" w:hAnsi="IRANSans Medium" w:cs="IRANSans Medium"/>
                <w:rtl/>
              </w:rPr>
              <w:t>های نرم</w:t>
            </w:r>
          </w:p>
          <w:p w14:paraId="11D14C92" w14:textId="2573486B" w:rsidR="00D23D9A" w:rsidRDefault="00D23D9A" w:rsidP="0052071E">
            <w:pPr>
              <w:pStyle w:val="ListParagraph"/>
              <w:numPr>
                <w:ilvl w:val="0"/>
                <w:numId w:val="2"/>
              </w:numPr>
              <w:bidi/>
              <w:rPr>
                <w:rFonts w:ascii="IRANSans Medium" w:hAnsi="IRANSans Medium" w:cs="IRANSans Medium"/>
              </w:rPr>
            </w:pPr>
            <w:r>
              <w:rPr>
                <w:rFonts w:ascii="IRANSans Medium" w:hAnsi="IRANSans Medium" w:cs="IRANSans Medium" w:hint="cs"/>
                <w:rtl/>
              </w:rPr>
              <w:t xml:space="preserve">زبان انگلیسی </w:t>
            </w:r>
          </w:p>
          <w:p w14:paraId="03285C4D" w14:textId="6902AA5A" w:rsidR="00D23D9A" w:rsidRDefault="00D23D9A" w:rsidP="0052071E">
            <w:pPr>
              <w:pStyle w:val="ListParagraph"/>
              <w:numPr>
                <w:ilvl w:val="0"/>
                <w:numId w:val="2"/>
              </w:numPr>
              <w:bidi/>
              <w:rPr>
                <w:rFonts w:ascii="IRANSans Medium" w:hAnsi="IRANSans Medium" w:cs="IRANSans Medium"/>
              </w:rPr>
            </w:pPr>
            <w:r>
              <w:rPr>
                <w:rFonts w:ascii="IRANSans Medium" w:hAnsi="IRANSans Medium" w:cs="IRANSans Medium" w:hint="cs"/>
                <w:rtl/>
              </w:rPr>
              <w:t>میل و سرعت بالای یادگیری</w:t>
            </w:r>
            <w:r w:rsidR="007F4018">
              <w:rPr>
                <w:rFonts w:ascii="IRANSans Medium" w:hAnsi="IRANSans Medium" w:cs="IRANSans Medium" w:hint="cs"/>
                <w:rtl/>
              </w:rPr>
              <w:t xml:space="preserve"> با همکاران</w:t>
            </w:r>
          </w:p>
          <w:p w14:paraId="1031B13F" w14:textId="77777777" w:rsidR="00D23D9A" w:rsidRDefault="00D23D9A" w:rsidP="0052071E">
            <w:pPr>
              <w:pStyle w:val="ListParagraph"/>
              <w:numPr>
                <w:ilvl w:val="0"/>
                <w:numId w:val="2"/>
              </w:numPr>
              <w:bidi/>
              <w:rPr>
                <w:rFonts w:ascii="IRANSans Medium" w:hAnsi="IRANSans Medium" w:cs="IRANSans Medium"/>
              </w:rPr>
            </w:pPr>
            <w:r>
              <w:rPr>
                <w:rFonts w:ascii="IRANSans Medium" w:hAnsi="IRANSans Medium" w:cs="IRANSans Medium" w:hint="cs"/>
                <w:rtl/>
              </w:rPr>
              <w:t xml:space="preserve">سازگاری با همکاران و محیط کاری </w:t>
            </w:r>
          </w:p>
          <w:p w14:paraId="4C466BB8" w14:textId="77777777" w:rsidR="008656DE" w:rsidRDefault="008656DE" w:rsidP="0052071E">
            <w:pPr>
              <w:bidi/>
              <w:rPr>
                <w:rFonts w:ascii="IRANSans Medium" w:hAnsi="IRANSans Medium" w:cs="IRANSans Medium"/>
                <w:rtl/>
              </w:rPr>
            </w:pPr>
          </w:p>
          <w:p w14:paraId="2CA05BD6" w14:textId="77777777" w:rsidR="008656DE" w:rsidRDefault="008656DE" w:rsidP="0052071E">
            <w:pPr>
              <w:bidi/>
              <w:rPr>
                <w:rFonts w:ascii="IRANSans Medium" w:hAnsi="IRANSans Medium" w:cs="IRANSans Medium"/>
                <w:rtl/>
              </w:rPr>
            </w:pPr>
          </w:p>
          <w:p w14:paraId="330910AC" w14:textId="030C486C" w:rsidR="008656DE" w:rsidRDefault="00005631" w:rsidP="0052071E">
            <w:pPr>
              <w:bidi/>
              <w:rPr>
                <w:rFonts w:ascii="IRANSans Medium" w:hAnsi="IRANSans Medium" w:cs="IRANSans Medium"/>
                <w:rtl/>
              </w:rPr>
            </w:pPr>
            <w:r>
              <w:rPr>
                <w:rFonts w:ascii="IRANSans Medium" w:hAnsi="IRANSans Medium" w:cs="IRANSans Medium" w:hint="cs"/>
                <w:rtl/>
              </w:rPr>
              <w:t>راهنما</w:t>
            </w:r>
            <w:r w:rsidR="00A356B9">
              <w:rPr>
                <w:rFonts w:ascii="IRANSans Medium" w:hAnsi="IRANSans Medium" w:cs="IRANSans Medium" w:hint="cs"/>
                <w:rtl/>
              </w:rPr>
              <w:t>ی مهارت ها:</w:t>
            </w:r>
            <w:r>
              <w:rPr>
                <w:rFonts w:ascii="IRANSans Medium" w:hAnsi="IRANSans Medium" w:cs="IRANSans Medium" w:hint="cs"/>
                <w:rtl/>
              </w:rPr>
              <w:t xml:space="preserve"> </w:t>
            </w:r>
          </w:p>
          <w:p w14:paraId="6398F1FA" w14:textId="77777777" w:rsidR="00005631" w:rsidRDefault="00005631" w:rsidP="0052071E">
            <w:pPr>
              <w:bidi/>
              <w:rPr>
                <w:rFonts w:ascii="IRANSans Medium" w:hAnsi="IRANSans Medium" w:cs="IRANSans Medium"/>
                <w:rtl/>
              </w:rPr>
            </w:pPr>
            <w:r>
              <w:rPr>
                <w:rFonts w:ascii="IRANSans Medium" w:hAnsi="IRANSans Medium" w:cs="IRANSans Medium" w:hint="cs"/>
                <w:rtl/>
              </w:rPr>
              <w:t xml:space="preserve">مهارت هایی که با رنگ </w:t>
            </w:r>
            <w:r w:rsidR="00824C7A" w:rsidRPr="00A356B9">
              <w:rPr>
                <w:rFonts w:ascii="IRANSans Medium" w:hAnsi="IRANSans Medium" w:cs="IRANSans Medium" w:hint="cs"/>
                <w:color w:val="FFC000"/>
                <w:rtl/>
              </w:rPr>
              <w:t xml:space="preserve">نارنجی </w:t>
            </w:r>
            <w:r w:rsidR="00824C7A">
              <w:rPr>
                <w:rFonts w:ascii="IRANSans Medium" w:hAnsi="IRANSans Medium" w:cs="IRANSans Medium" w:hint="cs"/>
                <w:rtl/>
              </w:rPr>
              <w:t xml:space="preserve">مشخص شده‌اند </w:t>
            </w:r>
            <w:r w:rsidR="008A5204">
              <w:rPr>
                <w:rFonts w:ascii="IRANSans Medium" w:hAnsi="IRANSans Medium" w:cs="IRANSans Medium" w:hint="cs"/>
                <w:rtl/>
              </w:rPr>
              <w:t xml:space="preserve">در سطح مقدماتی می‌باشند یعنی در حد آشنایی با آن تکنولوژی </w:t>
            </w:r>
            <w:r w:rsidR="00FA5913">
              <w:rPr>
                <w:rFonts w:ascii="IRANSans Medium" w:hAnsi="IRANSans Medium" w:cs="IRANSans Medium" w:hint="cs"/>
                <w:rtl/>
              </w:rPr>
              <w:t>و با تجربه یک پروژه یا کمتر می‌باشند.</w:t>
            </w:r>
          </w:p>
          <w:p w14:paraId="4EFCB118" w14:textId="58F5D6C9" w:rsidR="00FA5913" w:rsidRDefault="00FA5913" w:rsidP="0052071E">
            <w:pPr>
              <w:bidi/>
              <w:rPr>
                <w:rFonts w:ascii="IRANSans Medium" w:hAnsi="IRANSans Medium" w:cs="IRANSans Medium"/>
                <w:rtl/>
              </w:rPr>
            </w:pPr>
            <w:r>
              <w:rPr>
                <w:rFonts w:ascii="IRANSans Medium" w:hAnsi="IRANSans Medium" w:cs="IRANSans Medium" w:hint="cs"/>
                <w:rtl/>
              </w:rPr>
              <w:t xml:space="preserve">مهارت های با رنگ </w:t>
            </w:r>
            <w:r w:rsidR="00CF06DD">
              <w:rPr>
                <w:rFonts w:ascii="IRANSans Medium" w:hAnsi="IRANSans Medium" w:cs="IRANSans Medium" w:hint="cs"/>
                <w:color w:val="00B050"/>
                <w:rtl/>
                <w:lang w:bidi="fa-IR"/>
              </w:rPr>
              <w:t>سبز</w:t>
            </w:r>
            <w:r w:rsidRPr="007E5220">
              <w:rPr>
                <w:rFonts w:ascii="IRANSans Medium" w:hAnsi="IRANSans Medium" w:cs="IRANSans Medium" w:hint="cs"/>
                <w:color w:val="00B050"/>
                <w:rtl/>
              </w:rPr>
              <w:t xml:space="preserve"> </w:t>
            </w:r>
            <w:r w:rsidR="006B65AB">
              <w:rPr>
                <w:rFonts w:ascii="IRANSans Medium" w:hAnsi="IRANSans Medium" w:cs="IRANSans Medium" w:hint="cs"/>
                <w:rtl/>
              </w:rPr>
              <w:t>در سطح متوسط می باشند و تجربه کار کردن با آن ها حدود یک تا سه پروژه متوسط می‌باشد.</w:t>
            </w:r>
          </w:p>
          <w:p w14:paraId="536D32B2" w14:textId="1EBA53AD" w:rsidR="00370AD2" w:rsidRPr="008656DE" w:rsidRDefault="00370AD2" w:rsidP="0052071E">
            <w:pPr>
              <w:bidi/>
              <w:rPr>
                <w:rFonts w:ascii="IRANSans Medium" w:hAnsi="IRANSans Medium" w:cs="IRANSans Medium"/>
              </w:rPr>
            </w:pPr>
            <w:r>
              <w:rPr>
                <w:rFonts w:ascii="IRANSans Medium" w:hAnsi="IRANSans Medium" w:cs="IRANSans Medium" w:hint="cs"/>
                <w:rtl/>
              </w:rPr>
              <w:t xml:space="preserve">مهارت های با رنگ </w:t>
            </w:r>
            <w:r w:rsidR="007E5220" w:rsidRPr="007E5220">
              <w:rPr>
                <w:rFonts w:ascii="IRANSans Medium" w:hAnsi="IRANSans Medium" w:cs="IRANSans Medium" w:hint="cs"/>
                <w:color w:val="7030A0"/>
                <w:rtl/>
              </w:rPr>
              <w:t>بنفش</w:t>
            </w:r>
            <w:r w:rsidRPr="007E5220">
              <w:rPr>
                <w:rFonts w:ascii="IRANSans Medium" w:hAnsi="IRANSans Medium" w:cs="IRANSans Medium" w:hint="cs"/>
                <w:color w:val="7030A0"/>
                <w:rtl/>
              </w:rPr>
              <w:t xml:space="preserve"> </w:t>
            </w:r>
            <w:r>
              <w:rPr>
                <w:rFonts w:ascii="IRANSans Medium" w:hAnsi="IRANSans Medium" w:cs="IRANSans Medium" w:hint="cs"/>
                <w:rtl/>
              </w:rPr>
              <w:t xml:space="preserve">در سطح پیشرفته بوده و تجربه کار کردن با آن ها بیشتر از </w:t>
            </w:r>
            <w:r w:rsidR="00A356B9">
              <w:rPr>
                <w:rFonts w:ascii="IRANSans Medium" w:hAnsi="IRANSans Medium" w:cs="IRANSans Medium" w:hint="cs"/>
                <w:rtl/>
              </w:rPr>
              <w:t>سه تا پنج پروژه متوسط بوده و آشنایی خوبی با اکوسیستم آن ها وجود دارد.</w:t>
            </w:r>
          </w:p>
        </w:tc>
        <w:tc>
          <w:tcPr>
            <w:tcW w:w="653" w:type="dxa"/>
          </w:tcPr>
          <w:p w14:paraId="1F3EB141" w14:textId="77777777" w:rsidR="001B2ABD" w:rsidRPr="00A9154F" w:rsidRDefault="001B2ABD" w:rsidP="0052071E">
            <w:pPr>
              <w:tabs>
                <w:tab w:val="left" w:pos="990"/>
              </w:tabs>
              <w:jc w:val="right"/>
              <w:rPr>
                <w:rFonts w:ascii="IRANSans Medium" w:hAnsi="IRANSans Medium" w:cs="IRANSans Medium"/>
              </w:rPr>
            </w:pPr>
          </w:p>
        </w:tc>
        <w:tc>
          <w:tcPr>
            <w:tcW w:w="6817" w:type="dxa"/>
          </w:tcPr>
          <w:p w14:paraId="2A5B8211" w14:textId="514B5B52" w:rsidR="00C80811" w:rsidRPr="00A9154F" w:rsidRDefault="00166A29" w:rsidP="0052071E">
            <w:pPr>
              <w:pStyle w:val="Heading2"/>
              <w:jc w:val="right"/>
              <w:rPr>
                <w:rFonts w:ascii="IRANSans Medium" w:hAnsi="IRANSans Medium" w:cs="IRANSans Medium"/>
                <w:rtl/>
              </w:rPr>
            </w:pPr>
            <w:r w:rsidRPr="00A9154F">
              <w:rPr>
                <w:rFonts w:ascii="IRANSans Medium" w:hAnsi="IRANSans Medium" w:cs="IRANSans Medium"/>
                <w:rtl/>
              </w:rPr>
              <w:t>تجربه کاری</w:t>
            </w:r>
          </w:p>
          <w:p w14:paraId="13999826" w14:textId="481F5B5F" w:rsidR="00036450" w:rsidRPr="00A9154F" w:rsidRDefault="00166A29" w:rsidP="0052071E">
            <w:pPr>
              <w:pStyle w:val="Heading4"/>
              <w:jc w:val="right"/>
              <w:rPr>
                <w:rFonts w:ascii="IRANSans Medium" w:hAnsi="IRANSans Medium" w:cs="IRANSans Medium"/>
                <w:bCs/>
              </w:rPr>
            </w:pPr>
            <w:r w:rsidRPr="00A9154F">
              <w:rPr>
                <w:rFonts w:ascii="IRANSans Medium" w:hAnsi="IRANSans Medium" w:cs="IRANSans Medium"/>
              </w:rPr>
              <w:t xml:space="preserve">Full-Stack Web Developer, Karma / </w:t>
            </w:r>
            <w:proofErr w:type="spellStart"/>
            <w:r w:rsidRPr="00A9154F">
              <w:rPr>
                <w:rFonts w:ascii="IRANSans Medium" w:hAnsi="IRANSans Medium" w:cs="IRANSans Medium"/>
              </w:rPr>
              <w:t>Bimeh</w:t>
            </w:r>
            <w:proofErr w:type="spellEnd"/>
            <w:r w:rsidRPr="00A9154F">
              <w:rPr>
                <w:rFonts w:ascii="IRANSans Medium" w:hAnsi="IRANSans Medium" w:cs="IRANSans Medium"/>
              </w:rPr>
              <w:t>-Dana</w:t>
            </w:r>
            <w:r w:rsidR="00AF3D68" w:rsidRPr="00A9154F">
              <w:rPr>
                <w:rFonts w:ascii="IRANSans Medium" w:hAnsi="IRANSans Medium" w:cs="IRANSans Medium"/>
              </w:rPr>
              <w:t>, Arak, Iran</w:t>
            </w:r>
          </w:p>
          <w:p w14:paraId="066EB8B5" w14:textId="14382324" w:rsidR="00036450" w:rsidRPr="00A9154F" w:rsidRDefault="00166A29" w:rsidP="0052071E">
            <w:pPr>
              <w:pStyle w:val="Date"/>
              <w:jc w:val="right"/>
              <w:rPr>
                <w:rFonts w:ascii="IRANSans Medium" w:hAnsi="IRANSans Medium" w:cs="IRANSans Medium"/>
                <w:rtl/>
                <w:lang w:bidi="fa-IR"/>
              </w:rPr>
            </w:pPr>
            <w:r w:rsidRPr="00A9154F">
              <w:rPr>
                <w:rFonts w:ascii="IRANSans Medium" w:hAnsi="IRANSans Medium" w:cs="IRANSans Medium"/>
                <w:rtl/>
                <w:lang w:bidi="fa-IR"/>
              </w:rPr>
              <w:t>مرداد 1401 – شهریور 1401</w:t>
            </w:r>
          </w:p>
          <w:p w14:paraId="60B0B57E" w14:textId="79C434F0" w:rsidR="00036450" w:rsidRDefault="00A01118" w:rsidP="0052071E">
            <w:pPr>
              <w:pStyle w:val="ListParagraph"/>
              <w:numPr>
                <w:ilvl w:val="0"/>
                <w:numId w:val="3"/>
              </w:numPr>
              <w:bidi/>
              <w:rPr>
                <w:rFonts w:ascii="IRANSans Medium" w:hAnsi="IRANSans Medium" w:cs="IRANSans Medium"/>
              </w:rPr>
            </w:pPr>
            <w:r>
              <w:rPr>
                <w:rFonts w:ascii="IRANSans Medium" w:hAnsi="IRANSans Medium" w:cs="IRANSans Medium" w:hint="cs"/>
                <w:rtl/>
              </w:rPr>
              <w:t xml:space="preserve">طراحی و </w:t>
            </w:r>
            <w:r w:rsidR="006E7196">
              <w:rPr>
                <w:rFonts w:ascii="IRANSans Medium" w:hAnsi="IRANSans Medium" w:cs="IRANSans Medium" w:hint="cs"/>
                <w:rtl/>
              </w:rPr>
              <w:t>برنامه‌نویسی</w:t>
            </w:r>
            <w:r>
              <w:rPr>
                <w:rFonts w:ascii="IRANSans Medium" w:hAnsi="IRANSans Medium" w:cs="IRANSans Medium" w:hint="cs"/>
                <w:rtl/>
              </w:rPr>
              <w:t xml:space="preserve"> فرانت اند</w:t>
            </w:r>
            <w:r w:rsidR="00E414A2">
              <w:rPr>
                <w:rFonts w:ascii="IRANSans Medium" w:hAnsi="IRANSans Medium" w:cs="IRANSans Medium" w:hint="cs"/>
                <w:rtl/>
              </w:rPr>
              <w:t xml:space="preserve"> پنل داشبورد ادمین با ابزارهای </w:t>
            </w:r>
            <w:proofErr w:type="spellStart"/>
            <w:r w:rsidR="00FB7247">
              <w:rPr>
                <w:rFonts w:ascii="IRANSans Medium" w:hAnsi="IRANSans Medium" w:cs="IRANSans Medium"/>
              </w:rPr>
              <w:t>ReactJs</w:t>
            </w:r>
            <w:proofErr w:type="spellEnd"/>
            <w:r w:rsidR="00FB7247">
              <w:rPr>
                <w:rFonts w:ascii="IRANSans Medium" w:hAnsi="IRANSans Medium" w:cs="IRANSans Medium"/>
              </w:rPr>
              <w:t xml:space="preserve">, Material UI, </w:t>
            </w:r>
            <w:r w:rsidR="00EC157D">
              <w:rPr>
                <w:rFonts w:ascii="IRANSans Medium" w:hAnsi="IRANSans Medium" w:cs="IRANSans Medium"/>
              </w:rPr>
              <w:t>React router</w:t>
            </w:r>
            <w:r w:rsidR="001055D5">
              <w:rPr>
                <w:rFonts w:ascii="IRANSans Medium" w:hAnsi="IRANSans Medium" w:cs="IRANSans Medium"/>
              </w:rPr>
              <w:t>, TypeScript</w:t>
            </w:r>
          </w:p>
          <w:p w14:paraId="223C5B25" w14:textId="3AD9D66C" w:rsidR="003D4A01" w:rsidRDefault="006E7196" w:rsidP="0052071E">
            <w:pPr>
              <w:pStyle w:val="ListParagraph"/>
              <w:numPr>
                <w:ilvl w:val="0"/>
                <w:numId w:val="3"/>
              </w:numPr>
              <w:bidi/>
              <w:rPr>
                <w:rFonts w:ascii="IRANSans Medium" w:hAnsi="IRANSans Medium" w:cs="IRANSans Medium"/>
              </w:rPr>
            </w:pPr>
            <w:r>
              <w:rPr>
                <w:rFonts w:ascii="IRANSans Medium" w:hAnsi="IRANSans Medium" w:cs="IRANSans Medium" w:hint="cs"/>
                <w:rtl/>
              </w:rPr>
              <w:t>برنامه</w:t>
            </w:r>
            <w:r w:rsidR="00A86F33">
              <w:rPr>
                <w:rFonts w:ascii="IRANSans Medium" w:hAnsi="IRANSans Medium" w:cs="IRANSans Medium" w:hint="cs"/>
                <w:rtl/>
              </w:rPr>
              <w:t xml:space="preserve">‌نویسی فرانت اند وبسایت کارسازان با ابزارهای </w:t>
            </w:r>
            <w:proofErr w:type="spellStart"/>
            <w:r w:rsidR="00A86F33">
              <w:rPr>
                <w:rFonts w:ascii="IRANSans Medium" w:hAnsi="IRANSans Medium" w:cs="IRANSans Medium"/>
              </w:rPr>
              <w:t>NextJs</w:t>
            </w:r>
            <w:proofErr w:type="spellEnd"/>
            <w:r w:rsidR="00A86F33">
              <w:rPr>
                <w:rFonts w:ascii="IRANSans Medium" w:hAnsi="IRANSans Medium" w:cs="IRANSans Medium"/>
              </w:rPr>
              <w:t xml:space="preserve">, Tailwind CSS, </w:t>
            </w:r>
            <w:r w:rsidR="0035613F">
              <w:rPr>
                <w:rFonts w:ascii="IRANSans Medium" w:hAnsi="IRANSans Medium" w:cs="IRANSans Medium"/>
              </w:rPr>
              <w:t xml:space="preserve">Material UI, </w:t>
            </w:r>
            <w:proofErr w:type="spellStart"/>
            <w:r w:rsidR="0035613F">
              <w:rPr>
                <w:rFonts w:ascii="IRANSans Medium" w:hAnsi="IRANSans Medium" w:cs="IRANSans Medium"/>
              </w:rPr>
              <w:t>Flowbite</w:t>
            </w:r>
            <w:proofErr w:type="spellEnd"/>
            <w:r w:rsidR="0035613F">
              <w:rPr>
                <w:rFonts w:ascii="IRANSans Medium" w:hAnsi="IRANSans Medium" w:cs="IRANSans Medium"/>
              </w:rPr>
              <w:t>, Framer Motion</w:t>
            </w:r>
            <w:r w:rsidR="001055D5">
              <w:rPr>
                <w:rFonts w:ascii="IRANSans Medium" w:hAnsi="IRANSans Medium" w:cs="IRANSans Medium"/>
              </w:rPr>
              <w:t>, Redux, TypeScript</w:t>
            </w:r>
          </w:p>
          <w:p w14:paraId="762F9663" w14:textId="311C3BB5" w:rsidR="004D3011" w:rsidRDefault="0087791F" w:rsidP="0052071E">
            <w:pPr>
              <w:pStyle w:val="ListParagraph"/>
              <w:numPr>
                <w:ilvl w:val="0"/>
                <w:numId w:val="3"/>
              </w:numPr>
              <w:bidi/>
              <w:rPr>
                <w:rFonts w:ascii="IRANSans Medium" w:hAnsi="IRANSans Medium" w:cs="IRANSans Medium"/>
              </w:rPr>
            </w:pPr>
            <w:r>
              <w:rPr>
                <w:rFonts w:ascii="IRANSans Medium" w:hAnsi="IRANSans Medium" w:cs="IRANSans Medium" w:hint="cs"/>
                <w:rtl/>
              </w:rPr>
              <w:t xml:space="preserve">برنامه‌نویسی سرویس </w:t>
            </w:r>
            <w:r>
              <w:rPr>
                <w:rFonts w:ascii="IRANSans Medium" w:hAnsi="IRANSans Medium" w:cs="IRANSans Medium"/>
              </w:rPr>
              <w:t>authentication and authorization</w:t>
            </w:r>
            <w:r>
              <w:rPr>
                <w:rFonts w:ascii="IRANSans Medium" w:hAnsi="IRANSans Medium" w:cs="IRANSans Medium" w:hint="cs"/>
                <w:rtl/>
                <w:lang w:bidi="fa-IR"/>
              </w:rPr>
              <w:t xml:space="preserve"> با ابزارهای </w:t>
            </w:r>
            <w:proofErr w:type="spellStart"/>
            <w:r>
              <w:rPr>
                <w:rFonts w:ascii="IRANSans Medium" w:hAnsi="IRANSans Medium" w:cs="IRANSans Medium"/>
                <w:lang w:bidi="fa-IR"/>
              </w:rPr>
              <w:t>NodeJs</w:t>
            </w:r>
            <w:proofErr w:type="spellEnd"/>
            <w:r>
              <w:rPr>
                <w:rFonts w:ascii="IRANSans Medium" w:hAnsi="IRANSans Medium" w:cs="IRANSans Medium"/>
                <w:lang w:bidi="fa-IR"/>
              </w:rPr>
              <w:t xml:space="preserve">, </w:t>
            </w:r>
            <w:proofErr w:type="spellStart"/>
            <w:r>
              <w:rPr>
                <w:rFonts w:ascii="IRANSans Medium" w:hAnsi="IRANSans Medium" w:cs="IRANSans Medium"/>
                <w:lang w:bidi="fa-IR"/>
              </w:rPr>
              <w:t>ExpressJs</w:t>
            </w:r>
            <w:proofErr w:type="spellEnd"/>
            <w:r>
              <w:rPr>
                <w:rFonts w:ascii="IRANSans Medium" w:hAnsi="IRANSans Medium" w:cs="IRANSans Medium"/>
                <w:lang w:bidi="fa-IR"/>
              </w:rPr>
              <w:t xml:space="preserve">, </w:t>
            </w:r>
            <w:proofErr w:type="spellStart"/>
            <w:r>
              <w:rPr>
                <w:rFonts w:ascii="IRANSans Medium" w:hAnsi="IRANSans Medium" w:cs="IRANSans Medium"/>
                <w:lang w:bidi="fa-IR"/>
              </w:rPr>
              <w:t>JsonWebToken</w:t>
            </w:r>
            <w:proofErr w:type="spellEnd"/>
            <w:r>
              <w:rPr>
                <w:rFonts w:ascii="IRANSans Medium" w:hAnsi="IRANSans Medium" w:cs="IRANSans Medium"/>
                <w:lang w:bidi="fa-IR"/>
              </w:rPr>
              <w:t xml:space="preserve">, </w:t>
            </w:r>
            <w:proofErr w:type="spellStart"/>
            <w:r>
              <w:rPr>
                <w:rFonts w:ascii="IRANSans Medium" w:hAnsi="IRANSans Medium" w:cs="IRANSans Medium"/>
                <w:lang w:bidi="fa-IR"/>
              </w:rPr>
              <w:t>Bcrypt</w:t>
            </w:r>
            <w:proofErr w:type="spellEnd"/>
            <w:r>
              <w:rPr>
                <w:rFonts w:ascii="IRANSans Medium" w:hAnsi="IRANSans Medium" w:cs="IRANSans Medium"/>
                <w:lang w:bidi="fa-IR"/>
              </w:rPr>
              <w:t xml:space="preserve">, </w:t>
            </w:r>
            <w:proofErr w:type="spellStart"/>
            <w:r w:rsidR="009147FA">
              <w:rPr>
                <w:rFonts w:ascii="IRANSans Medium" w:hAnsi="IRANSans Medium" w:cs="IRANSans Medium"/>
                <w:lang w:bidi="fa-IR"/>
              </w:rPr>
              <w:t>hapi</w:t>
            </w:r>
            <w:proofErr w:type="spellEnd"/>
            <w:r w:rsidR="009147FA">
              <w:rPr>
                <w:rFonts w:ascii="IRANSans Medium" w:hAnsi="IRANSans Medium" w:cs="IRANSans Medium"/>
                <w:lang w:bidi="fa-IR"/>
              </w:rPr>
              <w:t>/</w:t>
            </w:r>
            <w:proofErr w:type="spellStart"/>
            <w:r w:rsidR="009147FA">
              <w:rPr>
                <w:rFonts w:ascii="IRANSans Medium" w:hAnsi="IRANSans Medium" w:cs="IRANSans Medium"/>
                <w:lang w:bidi="fa-IR"/>
              </w:rPr>
              <w:t>joi</w:t>
            </w:r>
            <w:proofErr w:type="spellEnd"/>
            <w:r w:rsidR="009147FA">
              <w:rPr>
                <w:rFonts w:ascii="IRANSans Medium" w:hAnsi="IRANSans Medium" w:cs="IRANSans Medium"/>
                <w:lang w:bidi="fa-IR"/>
              </w:rPr>
              <w:t xml:space="preserve">, </w:t>
            </w:r>
            <w:proofErr w:type="spellStart"/>
            <w:r w:rsidR="001556C1">
              <w:rPr>
                <w:rFonts w:ascii="IRANSans Medium" w:hAnsi="IRANSans Medium" w:cs="IRANSans Medium"/>
                <w:lang w:bidi="fa-IR"/>
              </w:rPr>
              <w:t>multer</w:t>
            </w:r>
            <w:proofErr w:type="spellEnd"/>
            <w:r w:rsidR="005C685A">
              <w:rPr>
                <w:rFonts w:ascii="IRANSans Medium" w:hAnsi="IRANSans Medium" w:cs="IRANSans Medium"/>
                <w:lang w:bidi="fa-IR"/>
              </w:rPr>
              <w:t xml:space="preserve">, </w:t>
            </w:r>
            <w:proofErr w:type="spellStart"/>
            <w:r w:rsidR="005C685A">
              <w:rPr>
                <w:rFonts w:ascii="IRANSans Medium" w:hAnsi="IRANSans Medium" w:cs="IRANSans Medium"/>
                <w:lang w:bidi="fa-IR"/>
              </w:rPr>
              <w:t>PostgresQL</w:t>
            </w:r>
            <w:proofErr w:type="spellEnd"/>
            <w:r w:rsidR="005C685A">
              <w:rPr>
                <w:rFonts w:ascii="IRANSans Medium" w:hAnsi="IRANSans Medium" w:cs="IRANSans Medium"/>
                <w:lang w:bidi="fa-IR"/>
              </w:rPr>
              <w:t xml:space="preserve">, </w:t>
            </w:r>
            <w:proofErr w:type="spellStart"/>
            <w:r w:rsidR="00F94518">
              <w:rPr>
                <w:rFonts w:ascii="IRANSans Medium" w:hAnsi="IRANSans Medium" w:cs="IRANSans Medium"/>
                <w:lang w:bidi="fa-IR"/>
              </w:rPr>
              <w:t>TypeORM</w:t>
            </w:r>
            <w:proofErr w:type="spellEnd"/>
            <w:r w:rsidR="00F94518">
              <w:rPr>
                <w:rFonts w:ascii="IRANSans Medium" w:hAnsi="IRANSans Medium" w:cs="IRANSans Medium"/>
                <w:lang w:bidi="fa-IR"/>
              </w:rPr>
              <w:t>, Docker, TypeScript</w:t>
            </w:r>
          </w:p>
          <w:p w14:paraId="4F9B2BF5" w14:textId="77777777" w:rsidR="0052071E" w:rsidRPr="0052071E" w:rsidRDefault="0052071E" w:rsidP="0052071E">
            <w:pPr>
              <w:bidi/>
              <w:ind w:left="360"/>
              <w:rPr>
                <w:rFonts w:ascii="IRANSans Medium" w:hAnsi="IRANSans Medium" w:cs="IRANSans Medium"/>
              </w:rPr>
            </w:pPr>
          </w:p>
          <w:p w14:paraId="1AA93839" w14:textId="10C53FAE" w:rsidR="00C80811" w:rsidRPr="00A9154F" w:rsidRDefault="00AF3D68" w:rsidP="0052071E">
            <w:pPr>
              <w:pStyle w:val="Heading4"/>
              <w:jc w:val="right"/>
              <w:rPr>
                <w:rFonts w:ascii="IRANSans Medium" w:hAnsi="IRANSans Medium" w:cs="IRANSans Medium"/>
              </w:rPr>
            </w:pPr>
            <w:r w:rsidRPr="00A9154F">
              <w:rPr>
                <w:rFonts w:ascii="IRANSans Medium" w:hAnsi="IRANSans Medium" w:cs="IRANSans Medium"/>
              </w:rPr>
              <w:t xml:space="preserve">Full-Stack Web Developer, </w:t>
            </w:r>
            <w:proofErr w:type="spellStart"/>
            <w:r w:rsidRPr="00A9154F">
              <w:rPr>
                <w:rFonts w:ascii="IRANSans Medium" w:hAnsi="IRANSans Medium" w:cs="IRANSans Medium"/>
              </w:rPr>
              <w:t>DanakCorp</w:t>
            </w:r>
            <w:proofErr w:type="spellEnd"/>
            <w:r w:rsidRPr="00A9154F">
              <w:rPr>
                <w:rFonts w:ascii="IRANSans Medium" w:hAnsi="IRANSans Medium" w:cs="IRANSans Medium"/>
              </w:rPr>
              <w:t>, Arak, Iran</w:t>
            </w:r>
          </w:p>
          <w:p w14:paraId="3E6DD829" w14:textId="08AD323B" w:rsidR="004D3011" w:rsidRDefault="00AF3D68" w:rsidP="0052071E">
            <w:pPr>
              <w:pStyle w:val="Heading4"/>
              <w:jc w:val="right"/>
              <w:rPr>
                <w:rFonts w:ascii="IRANSans Medium" w:hAnsi="IRANSans Medium" w:cs="IRANSans Medium"/>
                <w:rtl/>
              </w:rPr>
            </w:pPr>
            <w:r w:rsidRPr="00A9154F">
              <w:rPr>
                <w:rFonts w:ascii="IRANSans Medium" w:hAnsi="IRANSans Medium" w:cs="IRANSans Medium"/>
                <w:rtl/>
              </w:rPr>
              <w:t xml:space="preserve">شهریور 1401 </w:t>
            </w:r>
            <w:r w:rsidR="00891B68">
              <w:rPr>
                <w:rFonts w:ascii="IRANSans Medium" w:hAnsi="IRANSans Medium" w:cs="IRANSans Medium"/>
                <w:rtl/>
              </w:rPr>
              <w:t>–</w:t>
            </w:r>
            <w:r w:rsidRPr="00A9154F">
              <w:rPr>
                <w:rFonts w:ascii="IRANSans Medium" w:hAnsi="IRANSans Medium" w:cs="IRANSans Medium"/>
                <w:rtl/>
              </w:rPr>
              <w:t xml:space="preserve"> اکنون</w:t>
            </w:r>
          </w:p>
          <w:p w14:paraId="170A7098" w14:textId="4CAF20C8" w:rsidR="004D3011" w:rsidRPr="005F2231" w:rsidRDefault="00891B68" w:rsidP="0052071E">
            <w:pPr>
              <w:pStyle w:val="ListParagraph"/>
              <w:numPr>
                <w:ilvl w:val="0"/>
                <w:numId w:val="4"/>
              </w:numPr>
              <w:bidi/>
            </w:pPr>
            <w:r>
              <w:rPr>
                <w:rFonts w:ascii="IRANSans Medium" w:hAnsi="IRANSans Medium" w:cs="IRANSans Medium" w:hint="cs"/>
                <w:rtl/>
              </w:rPr>
              <w:t>برنامه‌نویسی فرانت اند وبسایت</w:t>
            </w:r>
            <w:r w:rsidR="003A1C06">
              <w:rPr>
                <w:rFonts w:ascii="IRANSans Medium" w:hAnsi="IRANSans Medium" w:cs="IRANSans Medium" w:hint="cs"/>
                <w:rtl/>
              </w:rPr>
              <w:t xml:space="preserve"> با ابزارهای </w:t>
            </w:r>
            <w:proofErr w:type="spellStart"/>
            <w:r w:rsidR="003A1C06">
              <w:rPr>
                <w:rFonts w:ascii="IRANSans Medium" w:hAnsi="IRANSans Medium" w:cs="IRANSans Medium"/>
              </w:rPr>
              <w:t>VueJs</w:t>
            </w:r>
            <w:proofErr w:type="spellEnd"/>
            <w:r w:rsidR="003A1C06">
              <w:rPr>
                <w:rFonts w:ascii="IRANSans Medium" w:hAnsi="IRANSans Medium" w:cs="IRANSans Medium"/>
              </w:rPr>
              <w:t xml:space="preserve">, </w:t>
            </w:r>
            <w:proofErr w:type="spellStart"/>
            <w:r w:rsidR="003A1C06">
              <w:rPr>
                <w:rFonts w:ascii="IRANSans Medium" w:hAnsi="IRANSans Medium" w:cs="IRANSans Medium"/>
              </w:rPr>
              <w:t>VueX</w:t>
            </w:r>
            <w:proofErr w:type="spellEnd"/>
            <w:r w:rsidR="003A1C06">
              <w:rPr>
                <w:rFonts w:ascii="IRANSans Medium" w:hAnsi="IRANSans Medium" w:cs="IRANSans Medium"/>
              </w:rPr>
              <w:t>,</w:t>
            </w:r>
            <w:r w:rsidR="000457FD">
              <w:rPr>
                <w:rFonts w:ascii="IRANSans Medium" w:hAnsi="IRANSans Medium" w:cs="IRANSans Medium"/>
              </w:rPr>
              <w:t xml:space="preserve"> </w:t>
            </w:r>
            <w:proofErr w:type="spellStart"/>
            <w:r w:rsidR="000457FD">
              <w:rPr>
                <w:rFonts w:ascii="IRANSans Medium" w:hAnsi="IRANSans Medium" w:cs="IRANSans Medium"/>
              </w:rPr>
              <w:t>NuxtJs</w:t>
            </w:r>
            <w:proofErr w:type="spellEnd"/>
            <w:r w:rsidR="000457FD">
              <w:rPr>
                <w:rFonts w:ascii="IRANSans Medium" w:hAnsi="IRANSans Medium" w:cs="IRANSans Medium"/>
              </w:rPr>
              <w:t>,</w:t>
            </w:r>
            <w:r w:rsidR="003A1C06">
              <w:rPr>
                <w:rFonts w:ascii="IRANSans Medium" w:hAnsi="IRANSans Medium" w:cs="IRANSans Medium"/>
              </w:rPr>
              <w:t xml:space="preserve"> Bootstrap, </w:t>
            </w:r>
            <w:proofErr w:type="spellStart"/>
            <w:r w:rsidR="003A1C06">
              <w:rPr>
                <w:rFonts w:ascii="IRANSans Medium" w:hAnsi="IRANSans Medium" w:cs="IRANSans Medium"/>
              </w:rPr>
              <w:t>Scss</w:t>
            </w:r>
            <w:proofErr w:type="spellEnd"/>
            <w:r w:rsidR="007B090B">
              <w:rPr>
                <w:rFonts w:ascii="IRANSans Medium" w:hAnsi="IRANSans Medium" w:cs="IRANSans Medium"/>
              </w:rPr>
              <w:t>, GSAP, TypeScript</w:t>
            </w:r>
          </w:p>
          <w:p w14:paraId="068E2694" w14:textId="5C2285B5" w:rsidR="000041C4" w:rsidRPr="00A9154F" w:rsidRDefault="00AF3D68" w:rsidP="0052071E">
            <w:pPr>
              <w:pStyle w:val="Heading2"/>
              <w:jc w:val="right"/>
              <w:rPr>
                <w:rFonts w:ascii="IRANSans Medium" w:hAnsi="IRANSans Medium" w:cs="IRANSans Medium"/>
              </w:rPr>
            </w:pPr>
            <w:r w:rsidRPr="00A9154F">
              <w:rPr>
                <w:rFonts w:ascii="IRANSans Medium" w:hAnsi="IRANSans Medium" w:cs="IRANSans Medium"/>
                <w:rtl/>
              </w:rPr>
              <w:t>تحصیلات</w:t>
            </w:r>
          </w:p>
          <w:p w14:paraId="166AA774" w14:textId="4647E9AF" w:rsidR="000041C4" w:rsidRPr="00A9154F" w:rsidRDefault="00AF3D68" w:rsidP="0052071E">
            <w:pPr>
              <w:pStyle w:val="Heading4"/>
              <w:jc w:val="right"/>
              <w:rPr>
                <w:rFonts w:ascii="IRANSans Medium" w:hAnsi="IRANSans Medium" w:cs="IRANSans Medium"/>
              </w:rPr>
            </w:pPr>
            <w:r w:rsidRPr="00A9154F">
              <w:rPr>
                <w:rFonts w:ascii="IRANSans Medium" w:hAnsi="IRANSans Medium" w:cs="IRANSans Medium"/>
                <w:rtl/>
              </w:rPr>
              <w:t>کارشناسی</w:t>
            </w:r>
          </w:p>
          <w:p w14:paraId="14A6BCA6" w14:textId="783C970B" w:rsidR="000041C4" w:rsidRPr="00A9154F" w:rsidRDefault="00AF3D68" w:rsidP="0052071E">
            <w:pPr>
              <w:pStyle w:val="Date"/>
              <w:jc w:val="right"/>
              <w:rPr>
                <w:rFonts w:ascii="IRANSans Medium" w:hAnsi="IRANSans Medium" w:cs="IRANSans Medium"/>
              </w:rPr>
            </w:pPr>
            <w:r w:rsidRPr="00A9154F">
              <w:rPr>
                <w:rFonts w:ascii="IRANSans Medium" w:hAnsi="IRANSans Medium" w:cs="IRANSans Medium"/>
                <w:rtl/>
              </w:rPr>
              <w:t>1395 - 1400</w:t>
            </w:r>
          </w:p>
          <w:p w14:paraId="5375D178" w14:textId="5FF3B225" w:rsidR="00AF3D68" w:rsidRPr="00A9154F" w:rsidRDefault="00AF3D68" w:rsidP="0052071E">
            <w:pPr>
              <w:jc w:val="right"/>
              <w:rPr>
                <w:rFonts w:ascii="IRANSans Medium" w:hAnsi="IRANSans Medium" w:cs="IRANSans Medium"/>
                <w:rtl/>
                <w:lang w:bidi="fa-IR"/>
              </w:rPr>
            </w:pPr>
            <w:r w:rsidRPr="00A9154F">
              <w:rPr>
                <w:rFonts w:ascii="IRANSans Medium" w:hAnsi="IRANSans Medium" w:cs="IRANSans Medium"/>
                <w:rtl/>
              </w:rPr>
              <w:t xml:space="preserve">مهندسی شیمی، گرایش پتروشیمی – دانشگاه صنعتی </w:t>
            </w:r>
            <w:r w:rsidR="00A9154F">
              <w:rPr>
                <w:rFonts w:ascii="IRANSans Medium" w:hAnsi="IRANSans Medium" w:cs="IRANSans Medium" w:hint="cs"/>
                <w:rtl/>
                <w:lang w:bidi="fa-IR"/>
              </w:rPr>
              <w:t>اصفهان، اصفهان</w:t>
            </w:r>
          </w:p>
          <w:p w14:paraId="609A88D6" w14:textId="54511919" w:rsidR="00AF3D68" w:rsidRPr="00A9154F" w:rsidRDefault="00AF3D68" w:rsidP="0052071E">
            <w:pPr>
              <w:jc w:val="right"/>
              <w:rPr>
                <w:rFonts w:ascii="IRANSans Medium" w:hAnsi="IRANSans Medium" w:cs="IRANSans Medium"/>
                <w:rtl/>
              </w:rPr>
            </w:pPr>
            <w:r w:rsidRPr="00A9154F">
              <w:rPr>
                <w:rFonts w:ascii="IRANSans Medium" w:hAnsi="IRANSans Medium" w:cs="IRANSans Medium"/>
                <w:rtl/>
              </w:rPr>
              <w:t>کارشناسی ارشد</w:t>
            </w:r>
          </w:p>
          <w:p w14:paraId="463CC5C0" w14:textId="1B672815" w:rsidR="00AF3D68" w:rsidRPr="00A9154F" w:rsidRDefault="00AF3D68" w:rsidP="0052071E">
            <w:pPr>
              <w:jc w:val="right"/>
              <w:rPr>
                <w:rFonts w:ascii="IRANSans Medium" w:hAnsi="IRANSans Medium" w:cs="IRANSans Medium"/>
                <w:rtl/>
              </w:rPr>
            </w:pPr>
            <w:r w:rsidRPr="00A9154F">
              <w:rPr>
                <w:rFonts w:ascii="IRANSans Medium" w:hAnsi="IRANSans Medium" w:cs="IRANSans Medium"/>
                <w:rtl/>
              </w:rPr>
              <w:t>1401 – اکنون</w:t>
            </w:r>
          </w:p>
          <w:p w14:paraId="39FC212C" w14:textId="2C378590" w:rsidR="00AF3D68" w:rsidRPr="00A9154F" w:rsidRDefault="00AF3D68" w:rsidP="0052071E">
            <w:pPr>
              <w:jc w:val="right"/>
              <w:rPr>
                <w:rFonts w:ascii="IRANSans Medium" w:hAnsi="IRANSans Medium" w:cs="IRANSans Medium"/>
              </w:rPr>
            </w:pPr>
            <w:r w:rsidRPr="00A9154F">
              <w:rPr>
                <w:rFonts w:ascii="IRANSans Medium" w:hAnsi="IRANSans Medium" w:cs="IRANSans Medium"/>
                <w:rtl/>
              </w:rPr>
              <w:t>مهندسی کامپیوتر، گرایش شبکه های کامپیوتری، دانشگاه علم و صنعت ایران، تهران</w:t>
            </w:r>
          </w:p>
          <w:p w14:paraId="204482BA" w14:textId="72691B11" w:rsidR="00036450" w:rsidRPr="00A9154F" w:rsidRDefault="00743C9E" w:rsidP="0052071E">
            <w:pPr>
              <w:pStyle w:val="Heading2"/>
              <w:jc w:val="right"/>
              <w:rPr>
                <w:rFonts w:ascii="IRANSans Medium" w:hAnsi="IRANSans Medium" w:cs="IRANSans Medium"/>
              </w:rPr>
            </w:pPr>
            <w:r>
              <w:rPr>
                <w:rFonts w:ascii="IRANSans Medium" w:hAnsi="IRANSans Medium" w:cs="IRANSans Medium" w:hint="cs"/>
                <w:rtl/>
                <w:lang w:bidi="fa-IR"/>
              </w:rPr>
              <w:t xml:space="preserve">خلاصه </w:t>
            </w:r>
            <w:r w:rsidR="00AF3D68" w:rsidRPr="00A9154F">
              <w:rPr>
                <w:rFonts w:ascii="IRANSans Medium" w:hAnsi="IRANSans Medium" w:cs="IRANSans Medium"/>
                <w:rtl/>
              </w:rPr>
              <w:t>مهارت های تکنیکی</w:t>
            </w:r>
          </w:p>
          <w:p w14:paraId="0A2A525F" w14:textId="77777777" w:rsidR="00036450" w:rsidRDefault="007F36BE" w:rsidP="0052071E">
            <w:pPr>
              <w:pStyle w:val="ListBullet"/>
              <w:numPr>
                <w:ilvl w:val="0"/>
                <w:numId w:val="0"/>
              </w:numPr>
              <w:jc w:val="right"/>
              <w:rPr>
                <w:rFonts w:ascii="IRANSans Medium" w:hAnsi="IRANSans Medium" w:cs="IRANSans Medium"/>
                <w:rtl/>
              </w:rPr>
            </w:pPr>
            <w:r>
              <w:rPr>
                <w:rFonts w:ascii="IRANSans Medium" w:hAnsi="IRANSans Medium" w:cs="IRANSans Medium" w:hint="cs"/>
                <w:rtl/>
              </w:rPr>
              <w:t xml:space="preserve">زبان های برنامه نویسی: </w:t>
            </w:r>
          </w:p>
          <w:p w14:paraId="71B53445" w14:textId="77777777" w:rsidR="007F36BE" w:rsidRDefault="007F36BE" w:rsidP="0052071E">
            <w:pPr>
              <w:pStyle w:val="ListBullet"/>
              <w:numPr>
                <w:ilvl w:val="0"/>
                <w:numId w:val="0"/>
              </w:numPr>
              <w:jc w:val="right"/>
              <w:rPr>
                <w:rFonts w:ascii="IRANSans Medium" w:hAnsi="IRANSans Medium" w:cs="IRANSans Medium"/>
              </w:rPr>
            </w:pPr>
            <w:r w:rsidRPr="00FB027A">
              <w:rPr>
                <w:rFonts w:ascii="IRANSans Medium" w:hAnsi="IRANSans Medium" w:cs="IRANSans Medium"/>
                <w:color w:val="7030A0"/>
              </w:rPr>
              <w:t>TypeScript</w:t>
            </w:r>
            <w:r>
              <w:rPr>
                <w:rFonts w:ascii="IRANSans Medium" w:hAnsi="IRANSans Medium" w:cs="IRANSans Medium"/>
              </w:rPr>
              <w:t xml:space="preserve">, </w:t>
            </w:r>
            <w:r w:rsidRPr="00FB027A">
              <w:rPr>
                <w:rFonts w:ascii="IRANSans Medium" w:hAnsi="IRANSans Medium" w:cs="IRANSans Medium"/>
                <w:color w:val="7030A0"/>
              </w:rPr>
              <w:t>JavaScript</w:t>
            </w:r>
            <w:r>
              <w:rPr>
                <w:rFonts w:ascii="IRANSans Medium" w:hAnsi="IRANSans Medium" w:cs="IRANSans Medium"/>
              </w:rPr>
              <w:t xml:space="preserve">, </w:t>
            </w:r>
            <w:r w:rsidRPr="003623FB">
              <w:rPr>
                <w:rFonts w:ascii="IRANSans Medium" w:hAnsi="IRANSans Medium" w:cs="IRANSans Medium"/>
                <w:color w:val="00B050"/>
              </w:rPr>
              <w:t>C#</w:t>
            </w:r>
            <w:r>
              <w:rPr>
                <w:rFonts w:ascii="IRANSans Medium" w:hAnsi="IRANSans Medium" w:cs="IRANSans Medium"/>
              </w:rPr>
              <w:t xml:space="preserve">, </w:t>
            </w:r>
            <w:r w:rsidRPr="00FB027A">
              <w:rPr>
                <w:rFonts w:ascii="IRANSans Medium" w:hAnsi="IRANSans Medium" w:cs="IRANSans Medium"/>
                <w:color w:val="FFC000"/>
              </w:rPr>
              <w:t>C++</w:t>
            </w:r>
            <w:r>
              <w:rPr>
                <w:rFonts w:ascii="IRANSans Medium" w:hAnsi="IRANSans Medium" w:cs="IRANSans Medium"/>
              </w:rPr>
              <w:t xml:space="preserve">, </w:t>
            </w:r>
            <w:r w:rsidRPr="00FB027A">
              <w:rPr>
                <w:rFonts w:ascii="IRANSans Medium" w:hAnsi="IRANSans Medium" w:cs="IRANSans Medium"/>
                <w:color w:val="FFC000"/>
              </w:rPr>
              <w:t>C</w:t>
            </w:r>
            <w:r>
              <w:rPr>
                <w:rFonts w:ascii="IRANSans Medium" w:hAnsi="IRANSans Medium" w:cs="IRANSans Medium"/>
              </w:rPr>
              <w:t xml:space="preserve">, </w:t>
            </w:r>
            <w:r w:rsidRPr="00FB027A">
              <w:rPr>
                <w:rFonts w:ascii="IRANSans Medium" w:hAnsi="IRANSans Medium" w:cs="IRANSans Medium"/>
                <w:color w:val="FFC000"/>
              </w:rPr>
              <w:t>Python</w:t>
            </w:r>
            <w:r>
              <w:rPr>
                <w:rFonts w:ascii="IRANSans Medium" w:hAnsi="IRANSans Medium" w:cs="IRANSans Medium"/>
              </w:rPr>
              <w:t xml:space="preserve">, </w:t>
            </w:r>
            <w:r w:rsidRPr="00FB027A">
              <w:rPr>
                <w:rFonts w:ascii="IRANSans Medium" w:hAnsi="IRANSans Medium" w:cs="IRANSans Medium"/>
                <w:color w:val="FFC000"/>
              </w:rPr>
              <w:t>Java</w:t>
            </w:r>
          </w:p>
          <w:p w14:paraId="4277B830" w14:textId="0B387626" w:rsidR="007F36BE" w:rsidRDefault="007F36BE" w:rsidP="0052071E">
            <w:pPr>
              <w:pStyle w:val="ListBullet"/>
              <w:numPr>
                <w:ilvl w:val="0"/>
                <w:numId w:val="0"/>
              </w:numPr>
              <w:jc w:val="right"/>
              <w:rPr>
                <w:rFonts w:ascii="IRANSans Medium" w:hAnsi="IRANSans Medium" w:cs="IRANSans Medium"/>
                <w:rtl/>
                <w:lang w:bidi="fa-IR"/>
              </w:rPr>
            </w:pPr>
            <w:r>
              <w:rPr>
                <w:rFonts w:ascii="IRANSans Medium" w:hAnsi="IRANSans Medium" w:cs="IRANSans Medium" w:hint="cs"/>
                <w:rtl/>
                <w:lang w:bidi="fa-IR"/>
              </w:rPr>
              <w:t>فریموورک</w:t>
            </w:r>
            <w:r w:rsidR="00FF2F1D">
              <w:rPr>
                <w:rFonts w:ascii="IRANSans Medium" w:hAnsi="IRANSans Medium" w:cs="IRANSans Medium"/>
                <w:rtl/>
                <w:lang w:bidi="fa-IR"/>
              </w:rPr>
              <w:t>‌</w:t>
            </w:r>
            <w:r w:rsidR="0017004D">
              <w:rPr>
                <w:rFonts w:ascii="IRANSans Medium" w:hAnsi="IRANSans Medium" w:cs="IRANSans Medium" w:hint="cs"/>
                <w:rtl/>
                <w:lang w:bidi="fa-IR"/>
              </w:rPr>
              <w:t>ها</w:t>
            </w:r>
            <w:r w:rsidR="0027085D">
              <w:rPr>
                <w:rFonts w:ascii="IRANSans Medium" w:hAnsi="IRANSans Medium" w:cs="IRANSans Medium" w:hint="cs"/>
                <w:rtl/>
                <w:lang w:bidi="fa-IR"/>
              </w:rPr>
              <w:t>ی اصلی</w:t>
            </w:r>
            <w:r w:rsidR="0017004D">
              <w:rPr>
                <w:rFonts w:ascii="IRANSans Medium" w:hAnsi="IRANSans Medium" w:cs="IRANSans Medium" w:hint="cs"/>
                <w:rtl/>
                <w:lang w:bidi="fa-IR"/>
              </w:rPr>
              <w:t xml:space="preserve">: </w:t>
            </w:r>
          </w:p>
          <w:p w14:paraId="7BE437BB" w14:textId="76D8A2BE" w:rsidR="0017004D" w:rsidRDefault="0017004D" w:rsidP="0052071E">
            <w:pPr>
              <w:pStyle w:val="ListBullet"/>
              <w:numPr>
                <w:ilvl w:val="0"/>
                <w:numId w:val="0"/>
              </w:numPr>
              <w:jc w:val="right"/>
              <w:rPr>
                <w:rFonts w:ascii="IRANSans Medium" w:hAnsi="IRANSans Medium" w:cs="IRANSans Medium"/>
                <w:lang w:bidi="fa-IR"/>
              </w:rPr>
            </w:pPr>
            <w:r w:rsidRPr="003623FB">
              <w:rPr>
                <w:rFonts w:ascii="IRANSans Medium" w:hAnsi="IRANSans Medium" w:cs="IRANSans Medium"/>
                <w:color w:val="7030A0"/>
                <w:lang w:bidi="fa-IR"/>
              </w:rPr>
              <w:t>React.js</w:t>
            </w:r>
            <w:r>
              <w:rPr>
                <w:rFonts w:ascii="IRANSans Medium" w:hAnsi="IRANSans Medium" w:cs="IRANSans Medium"/>
                <w:lang w:bidi="fa-IR"/>
              </w:rPr>
              <w:t xml:space="preserve">, </w:t>
            </w:r>
            <w:r w:rsidRPr="003623FB">
              <w:rPr>
                <w:rFonts w:ascii="IRANSans Medium" w:hAnsi="IRANSans Medium" w:cs="IRANSans Medium"/>
                <w:color w:val="7030A0"/>
                <w:lang w:bidi="fa-IR"/>
              </w:rPr>
              <w:t>Vue.js</w:t>
            </w:r>
            <w:r w:rsidR="000457FD" w:rsidRPr="003623FB">
              <w:rPr>
                <w:rFonts w:ascii="IRANSans Medium" w:hAnsi="IRANSans Medium" w:cs="IRANSans Medium"/>
                <w:color w:val="00B050"/>
                <w:lang w:bidi="fa-IR"/>
              </w:rPr>
              <w:t>, Next.js</w:t>
            </w:r>
            <w:r w:rsidR="000457FD">
              <w:rPr>
                <w:rFonts w:ascii="IRANSans Medium" w:hAnsi="IRANSans Medium" w:cs="IRANSans Medium"/>
                <w:lang w:bidi="fa-IR"/>
              </w:rPr>
              <w:t>,</w:t>
            </w:r>
            <w:r w:rsidR="00CF06DD">
              <w:rPr>
                <w:rFonts w:ascii="IRANSans Medium" w:hAnsi="IRANSans Medium" w:cs="IRANSans Medium"/>
                <w:lang w:bidi="fa-IR"/>
              </w:rPr>
              <w:t xml:space="preserve"> </w:t>
            </w:r>
            <w:r w:rsidR="00CF06DD" w:rsidRPr="003623FB">
              <w:rPr>
                <w:rFonts w:ascii="IRANSans Medium" w:hAnsi="IRANSans Medium" w:cs="IRANSans Medium"/>
                <w:color w:val="00B050"/>
                <w:lang w:bidi="fa-IR"/>
              </w:rPr>
              <w:t>Node.js</w:t>
            </w:r>
            <w:r w:rsidR="00CF06DD">
              <w:rPr>
                <w:rFonts w:ascii="IRANSans Medium" w:hAnsi="IRANSans Medium" w:cs="IRANSans Medium"/>
                <w:lang w:bidi="fa-IR"/>
              </w:rPr>
              <w:t xml:space="preserve">, </w:t>
            </w:r>
            <w:r w:rsidR="00CF06DD" w:rsidRPr="003623FB">
              <w:rPr>
                <w:rFonts w:ascii="IRANSans Medium" w:hAnsi="IRANSans Medium" w:cs="IRANSans Medium"/>
                <w:color w:val="00B050"/>
                <w:lang w:bidi="fa-IR"/>
              </w:rPr>
              <w:t>Express.js</w:t>
            </w:r>
            <w:r w:rsidR="00CF06DD">
              <w:rPr>
                <w:rFonts w:ascii="IRANSans Medium" w:hAnsi="IRANSans Medium" w:cs="IRANSans Medium"/>
                <w:lang w:bidi="fa-IR"/>
              </w:rPr>
              <w:t xml:space="preserve">, </w:t>
            </w:r>
            <w:r w:rsidR="00CF06DD" w:rsidRPr="003623FB">
              <w:rPr>
                <w:rFonts w:ascii="IRANSans Medium" w:hAnsi="IRANSans Medium" w:cs="IRANSans Medium"/>
                <w:color w:val="FFC000"/>
                <w:lang w:bidi="fa-IR"/>
              </w:rPr>
              <w:t>Electron.js</w:t>
            </w:r>
            <w:r w:rsidR="00726ED0">
              <w:rPr>
                <w:rFonts w:ascii="IRANSans Medium" w:hAnsi="IRANSans Medium" w:cs="IRANSans Medium"/>
                <w:lang w:bidi="fa-IR"/>
              </w:rPr>
              <w:t xml:space="preserve">, </w:t>
            </w:r>
            <w:r w:rsidR="00726ED0" w:rsidRPr="003623FB">
              <w:rPr>
                <w:rFonts w:ascii="IRANSans Medium" w:hAnsi="IRANSans Medium" w:cs="IRANSans Medium"/>
                <w:color w:val="FFC000"/>
                <w:lang w:bidi="fa-IR"/>
              </w:rPr>
              <w:t>Nest.js</w:t>
            </w:r>
          </w:p>
          <w:p w14:paraId="00F013CC" w14:textId="77777777" w:rsidR="00FF2F1D" w:rsidRDefault="00FF2F1D" w:rsidP="0052071E">
            <w:pPr>
              <w:pStyle w:val="ListBullet"/>
              <w:numPr>
                <w:ilvl w:val="0"/>
                <w:numId w:val="0"/>
              </w:numPr>
              <w:jc w:val="right"/>
              <w:rPr>
                <w:rFonts w:ascii="IRANSans Medium" w:hAnsi="IRANSans Medium" w:cs="IRANSans Medium"/>
                <w:rtl/>
                <w:lang w:bidi="fa-IR"/>
              </w:rPr>
            </w:pPr>
            <w:r>
              <w:rPr>
                <w:rFonts w:ascii="IRANSans Medium" w:hAnsi="IRANSans Medium" w:cs="IRANSans Medium" w:hint="cs"/>
                <w:rtl/>
                <w:lang w:bidi="fa-IR"/>
              </w:rPr>
              <w:t>فریموورک‌ها و کتابخانه استایلینگ:</w:t>
            </w:r>
          </w:p>
          <w:p w14:paraId="2D3D47C0" w14:textId="0C95308B" w:rsidR="00E94344" w:rsidRDefault="007F1811" w:rsidP="0052071E">
            <w:pPr>
              <w:pStyle w:val="ListBullet"/>
              <w:numPr>
                <w:ilvl w:val="0"/>
                <w:numId w:val="0"/>
              </w:numPr>
              <w:jc w:val="right"/>
              <w:rPr>
                <w:rFonts w:ascii="IRANSans Medium" w:hAnsi="IRANSans Medium" w:cs="IRANSans Medium"/>
                <w:lang w:bidi="fa-IR"/>
              </w:rPr>
            </w:pPr>
            <w:r w:rsidRPr="003623FB">
              <w:rPr>
                <w:rFonts w:ascii="IRANSans Medium" w:hAnsi="IRANSans Medium" w:cs="IRANSans Medium"/>
                <w:color w:val="7030A0"/>
                <w:lang w:bidi="fa-IR"/>
              </w:rPr>
              <w:t>CSS</w:t>
            </w:r>
            <w:r>
              <w:rPr>
                <w:rFonts w:ascii="IRANSans Medium" w:hAnsi="IRANSans Medium" w:cs="IRANSans Medium"/>
                <w:lang w:bidi="fa-IR"/>
              </w:rPr>
              <w:t xml:space="preserve">, </w:t>
            </w:r>
            <w:r w:rsidR="00E94344" w:rsidRPr="003623FB">
              <w:rPr>
                <w:rFonts w:ascii="IRANSans Medium" w:hAnsi="IRANSans Medium" w:cs="IRANSans Medium"/>
                <w:color w:val="00B050"/>
                <w:lang w:bidi="fa-IR"/>
              </w:rPr>
              <w:t>SCSS</w:t>
            </w:r>
            <w:r w:rsidR="00E94344">
              <w:rPr>
                <w:rFonts w:ascii="IRANSans Medium" w:hAnsi="IRANSans Medium" w:cs="IRANSans Medium"/>
                <w:lang w:bidi="fa-IR"/>
              </w:rPr>
              <w:t xml:space="preserve">, </w:t>
            </w:r>
            <w:r w:rsidR="00E94344" w:rsidRPr="003623FB">
              <w:rPr>
                <w:rFonts w:ascii="IRANSans Medium" w:hAnsi="IRANSans Medium" w:cs="IRANSans Medium"/>
                <w:color w:val="7030A0"/>
                <w:lang w:bidi="fa-IR"/>
              </w:rPr>
              <w:t>Material UI</w:t>
            </w:r>
            <w:r w:rsidR="00E94344">
              <w:rPr>
                <w:rFonts w:ascii="IRANSans Medium" w:hAnsi="IRANSans Medium" w:cs="IRANSans Medium"/>
                <w:lang w:bidi="fa-IR"/>
              </w:rPr>
              <w:t xml:space="preserve">, </w:t>
            </w:r>
            <w:r w:rsidR="00E94344" w:rsidRPr="003623FB">
              <w:rPr>
                <w:rFonts w:ascii="IRANSans Medium" w:hAnsi="IRANSans Medium" w:cs="IRANSans Medium"/>
                <w:color w:val="FFC000"/>
                <w:lang w:bidi="fa-IR"/>
              </w:rPr>
              <w:t>Element UI</w:t>
            </w:r>
            <w:r w:rsidR="00E94344">
              <w:rPr>
                <w:rFonts w:ascii="IRANSans Medium" w:hAnsi="IRANSans Medium" w:cs="IRANSans Medium"/>
                <w:lang w:bidi="fa-IR"/>
              </w:rPr>
              <w:t xml:space="preserve">, </w:t>
            </w:r>
            <w:r w:rsidR="00E94344" w:rsidRPr="003623FB">
              <w:rPr>
                <w:rFonts w:ascii="IRANSans Medium" w:hAnsi="IRANSans Medium" w:cs="IRANSans Medium"/>
                <w:color w:val="7030A0"/>
                <w:lang w:bidi="fa-IR"/>
              </w:rPr>
              <w:t>Tailwind CSS,</w:t>
            </w:r>
            <w:r w:rsidR="00E94344">
              <w:rPr>
                <w:rFonts w:ascii="IRANSans Medium" w:hAnsi="IRANSans Medium" w:cs="IRANSans Medium"/>
                <w:lang w:bidi="fa-IR"/>
              </w:rPr>
              <w:t xml:space="preserve"> </w:t>
            </w:r>
            <w:r w:rsidRPr="003623FB">
              <w:rPr>
                <w:rFonts w:ascii="IRANSans Medium" w:hAnsi="IRANSans Medium" w:cs="IRANSans Medium"/>
                <w:color w:val="00B050"/>
                <w:lang w:bidi="fa-IR"/>
              </w:rPr>
              <w:t>Framer Motion</w:t>
            </w:r>
            <w:r>
              <w:rPr>
                <w:rFonts w:ascii="IRANSans Medium" w:hAnsi="IRANSans Medium" w:cs="IRANSans Medium"/>
                <w:lang w:bidi="fa-IR"/>
              </w:rPr>
              <w:t xml:space="preserve">, </w:t>
            </w:r>
            <w:r w:rsidRPr="003623FB">
              <w:rPr>
                <w:rFonts w:ascii="IRANSans Medium" w:hAnsi="IRANSans Medium" w:cs="IRANSans Medium"/>
                <w:color w:val="FFC000"/>
                <w:lang w:bidi="fa-IR"/>
              </w:rPr>
              <w:t>GSAP</w:t>
            </w:r>
          </w:p>
          <w:p w14:paraId="466FD7F5" w14:textId="4C0C228D" w:rsidR="007F1811" w:rsidRDefault="007F1811" w:rsidP="0052071E">
            <w:pPr>
              <w:pStyle w:val="ListBullet"/>
              <w:numPr>
                <w:ilvl w:val="0"/>
                <w:numId w:val="0"/>
              </w:numPr>
              <w:jc w:val="right"/>
              <w:rPr>
                <w:rFonts w:ascii="IRANSans Medium" w:hAnsi="IRANSans Medium" w:cs="IRANSans Medium"/>
                <w:rtl/>
                <w:lang w:bidi="fa-IR"/>
              </w:rPr>
            </w:pPr>
            <w:r>
              <w:rPr>
                <w:rFonts w:ascii="IRANSans Medium" w:hAnsi="IRANSans Medium" w:cs="IRANSans Medium" w:hint="cs"/>
                <w:rtl/>
                <w:lang w:bidi="fa-IR"/>
              </w:rPr>
              <w:t>دیتابیس</w:t>
            </w:r>
            <w:r w:rsidR="0013727C">
              <w:rPr>
                <w:rFonts w:ascii="IRANSans Medium" w:hAnsi="IRANSans Medium" w:cs="IRANSans Medium" w:hint="cs"/>
                <w:rtl/>
                <w:lang w:bidi="fa-IR"/>
              </w:rPr>
              <w:t xml:space="preserve">: </w:t>
            </w:r>
          </w:p>
          <w:p w14:paraId="6777BE46" w14:textId="3682E7F4" w:rsidR="00D65BB3" w:rsidRPr="00A9154F" w:rsidRDefault="0013727C" w:rsidP="00D65BB3">
            <w:pPr>
              <w:pStyle w:val="ListBullet"/>
              <w:numPr>
                <w:ilvl w:val="0"/>
                <w:numId w:val="0"/>
              </w:numPr>
              <w:jc w:val="right"/>
              <w:rPr>
                <w:rFonts w:ascii="IRANSans Medium" w:hAnsi="IRANSans Medium" w:cs="IRANSans Medium"/>
                <w:rtl/>
                <w:lang w:bidi="fa-IR"/>
              </w:rPr>
            </w:pPr>
            <w:proofErr w:type="spellStart"/>
            <w:r w:rsidRPr="00FB027A">
              <w:rPr>
                <w:rFonts w:ascii="IRANSans Medium" w:hAnsi="IRANSans Medium" w:cs="IRANSans Medium"/>
                <w:color w:val="00B050"/>
                <w:lang w:bidi="fa-IR"/>
              </w:rPr>
              <w:t>PostgrSQL</w:t>
            </w:r>
            <w:proofErr w:type="spellEnd"/>
            <w:r>
              <w:rPr>
                <w:rFonts w:ascii="IRANSans Medium" w:hAnsi="IRANSans Medium" w:cs="IRANSans Medium"/>
                <w:lang w:bidi="fa-IR"/>
              </w:rPr>
              <w:t xml:space="preserve">, </w:t>
            </w:r>
            <w:r w:rsidRPr="00FB027A">
              <w:rPr>
                <w:rFonts w:ascii="IRANSans Medium" w:hAnsi="IRANSans Medium" w:cs="IRANSans Medium"/>
                <w:color w:val="FFC000"/>
                <w:lang w:bidi="fa-IR"/>
              </w:rPr>
              <w:t>MongoDB</w:t>
            </w:r>
            <w:r>
              <w:rPr>
                <w:rFonts w:ascii="IRANSans Medium" w:hAnsi="IRANSans Medium" w:cs="IRANSans Medium"/>
                <w:lang w:bidi="fa-IR"/>
              </w:rPr>
              <w:t xml:space="preserve">, </w:t>
            </w:r>
            <w:proofErr w:type="spellStart"/>
            <w:r w:rsidR="006220F6" w:rsidRPr="00FB027A">
              <w:rPr>
                <w:rFonts w:ascii="IRANSans Medium" w:hAnsi="IRANSans Medium" w:cs="IRANSans Medium"/>
                <w:color w:val="FFC000"/>
                <w:lang w:bidi="fa-IR"/>
              </w:rPr>
              <w:t>TypeORM</w:t>
            </w:r>
            <w:proofErr w:type="spellEnd"/>
            <w:r w:rsidR="006220F6">
              <w:rPr>
                <w:rFonts w:ascii="IRANSans Medium" w:hAnsi="IRANSans Medium" w:cs="IRANSans Medium"/>
                <w:lang w:bidi="fa-IR"/>
              </w:rPr>
              <w:t xml:space="preserve">, </w:t>
            </w:r>
            <w:r w:rsidR="006220F6" w:rsidRPr="00FB027A">
              <w:rPr>
                <w:rFonts w:ascii="IRANSans Medium" w:hAnsi="IRANSans Medium" w:cs="IRANSans Medium"/>
                <w:color w:val="FFC000"/>
                <w:lang w:bidi="fa-IR"/>
              </w:rPr>
              <w:t>Prism</w:t>
            </w:r>
            <w:r w:rsidR="00D65BB3">
              <w:rPr>
                <w:rFonts w:ascii="IRANSans Medium" w:hAnsi="IRANSans Medium" w:cs="IRANSans Medium"/>
                <w:color w:val="FFC000"/>
                <w:lang w:bidi="fa-IR"/>
              </w:rPr>
              <w:t>a</w:t>
            </w:r>
          </w:p>
        </w:tc>
      </w:tr>
    </w:tbl>
    <w:p w14:paraId="52C28F56" w14:textId="77777777" w:rsidR="0043117B" w:rsidRPr="00A9154F" w:rsidRDefault="00D748AA" w:rsidP="007E5220">
      <w:pPr>
        <w:tabs>
          <w:tab w:val="left" w:pos="990"/>
        </w:tabs>
        <w:rPr>
          <w:rFonts w:ascii="IRANSans Medium" w:hAnsi="IRANSans Medium" w:cs="IRANSans Medium"/>
        </w:rPr>
      </w:pPr>
    </w:p>
    <w:sectPr w:rsidR="0043117B" w:rsidRPr="00A9154F" w:rsidSect="000C45FF">
      <w:headerReference w:type="default" r:id="rId1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266B30" w14:textId="77777777" w:rsidR="00166A29" w:rsidRDefault="00166A29" w:rsidP="000C45FF">
      <w:r>
        <w:separator/>
      </w:r>
    </w:p>
  </w:endnote>
  <w:endnote w:type="continuationSeparator" w:id="0">
    <w:p w14:paraId="54745AB4" w14:textId="77777777" w:rsidR="00166A29" w:rsidRDefault="00166A29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RANSans Medium">
    <w:panose1 w:val="020B0506030804020204"/>
    <w:charset w:val="00"/>
    <w:family w:val="swiss"/>
    <w:pitch w:val="variable"/>
    <w:sig w:usb0="80002003" w:usb1="00000000" w:usb2="00000008" w:usb3="00000000" w:csb0="0000004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21FF2E" w14:textId="77777777" w:rsidR="00166A29" w:rsidRDefault="00166A29" w:rsidP="000C45FF">
      <w:r>
        <w:separator/>
      </w:r>
    </w:p>
  </w:footnote>
  <w:footnote w:type="continuationSeparator" w:id="0">
    <w:p w14:paraId="6EDFDD11" w14:textId="77777777" w:rsidR="00166A29" w:rsidRDefault="00166A29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44B5BC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689696C3" wp14:editId="7422ACC6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1200" cy="9630000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1200" cy="963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FD4007"/>
    <w:multiLevelType w:val="multilevel"/>
    <w:tmpl w:val="9148F2AC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94B6D2" w:themeColor="accent1"/>
        <w:sz w:val="24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94B6D2" w:themeColor="accent1"/>
        <w:sz w:val="24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color w:val="94B6D2" w:themeColor="accent1"/>
        <w:sz w:val="24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abstractNum w:abstractNumId="1" w15:restartNumberingAfterBreak="0">
    <w:nsid w:val="4D51569A"/>
    <w:multiLevelType w:val="hybridMultilevel"/>
    <w:tmpl w:val="6BF65DDA"/>
    <w:lvl w:ilvl="0" w:tplc="0407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54F505C5"/>
    <w:multiLevelType w:val="hybridMultilevel"/>
    <w:tmpl w:val="F1FC0CC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16156F"/>
    <w:multiLevelType w:val="hybridMultilevel"/>
    <w:tmpl w:val="A418A72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2311814">
    <w:abstractNumId w:val="0"/>
  </w:num>
  <w:num w:numId="2" w16cid:durableId="155845603">
    <w:abstractNumId w:val="1"/>
  </w:num>
  <w:num w:numId="3" w16cid:durableId="1278830300">
    <w:abstractNumId w:val="3"/>
  </w:num>
  <w:num w:numId="4" w16cid:durableId="17419782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removeDateAndTime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A29"/>
    <w:rsid w:val="000041C4"/>
    <w:rsid w:val="00005631"/>
    <w:rsid w:val="00036450"/>
    <w:rsid w:val="000457FD"/>
    <w:rsid w:val="00094499"/>
    <w:rsid w:val="00094FD6"/>
    <w:rsid w:val="00096D1F"/>
    <w:rsid w:val="000C45FF"/>
    <w:rsid w:val="000E3FD1"/>
    <w:rsid w:val="001055D5"/>
    <w:rsid w:val="00112054"/>
    <w:rsid w:val="0013727C"/>
    <w:rsid w:val="001525E1"/>
    <w:rsid w:val="001556C1"/>
    <w:rsid w:val="00166A29"/>
    <w:rsid w:val="001671F6"/>
    <w:rsid w:val="0017004D"/>
    <w:rsid w:val="00180329"/>
    <w:rsid w:val="0019001F"/>
    <w:rsid w:val="001A74A5"/>
    <w:rsid w:val="001B2ABD"/>
    <w:rsid w:val="001E0391"/>
    <w:rsid w:val="001E1759"/>
    <w:rsid w:val="001F1ECC"/>
    <w:rsid w:val="002400EB"/>
    <w:rsid w:val="00256CF7"/>
    <w:rsid w:val="0027085D"/>
    <w:rsid w:val="00281FD5"/>
    <w:rsid w:val="002B7CF1"/>
    <w:rsid w:val="0030481B"/>
    <w:rsid w:val="00311F9F"/>
    <w:rsid w:val="003156FC"/>
    <w:rsid w:val="003254B5"/>
    <w:rsid w:val="0035613F"/>
    <w:rsid w:val="003623FB"/>
    <w:rsid w:val="00370AD2"/>
    <w:rsid w:val="0037121F"/>
    <w:rsid w:val="00385167"/>
    <w:rsid w:val="003A1C06"/>
    <w:rsid w:val="003A6B7D"/>
    <w:rsid w:val="003B06CA"/>
    <w:rsid w:val="003D4A01"/>
    <w:rsid w:val="004071FC"/>
    <w:rsid w:val="004279E6"/>
    <w:rsid w:val="00442840"/>
    <w:rsid w:val="00445947"/>
    <w:rsid w:val="004734C6"/>
    <w:rsid w:val="004813B3"/>
    <w:rsid w:val="00496591"/>
    <w:rsid w:val="004C63E4"/>
    <w:rsid w:val="004D3011"/>
    <w:rsid w:val="004F3256"/>
    <w:rsid w:val="005177F5"/>
    <w:rsid w:val="0052071E"/>
    <w:rsid w:val="0052113A"/>
    <w:rsid w:val="005262AC"/>
    <w:rsid w:val="005619D2"/>
    <w:rsid w:val="005C685A"/>
    <w:rsid w:val="005E39D5"/>
    <w:rsid w:val="005F2231"/>
    <w:rsid w:val="00600670"/>
    <w:rsid w:val="00616E38"/>
    <w:rsid w:val="0062123A"/>
    <w:rsid w:val="006220F6"/>
    <w:rsid w:val="00646E75"/>
    <w:rsid w:val="006771D0"/>
    <w:rsid w:val="006B65AB"/>
    <w:rsid w:val="006C1D9D"/>
    <w:rsid w:val="006E088D"/>
    <w:rsid w:val="006E7196"/>
    <w:rsid w:val="006F53C7"/>
    <w:rsid w:val="0070340F"/>
    <w:rsid w:val="00715FCB"/>
    <w:rsid w:val="00726ED0"/>
    <w:rsid w:val="00743101"/>
    <w:rsid w:val="00743C9E"/>
    <w:rsid w:val="007775E1"/>
    <w:rsid w:val="007867A0"/>
    <w:rsid w:val="007927F5"/>
    <w:rsid w:val="007B090B"/>
    <w:rsid w:val="007E5220"/>
    <w:rsid w:val="007F1811"/>
    <w:rsid w:val="007F36BE"/>
    <w:rsid w:val="007F4018"/>
    <w:rsid w:val="00802CA0"/>
    <w:rsid w:val="00824C7A"/>
    <w:rsid w:val="008656DE"/>
    <w:rsid w:val="0087791F"/>
    <w:rsid w:val="00891B68"/>
    <w:rsid w:val="008A5204"/>
    <w:rsid w:val="008D7080"/>
    <w:rsid w:val="009147FA"/>
    <w:rsid w:val="009260CD"/>
    <w:rsid w:val="00952C25"/>
    <w:rsid w:val="009B539F"/>
    <w:rsid w:val="00A01118"/>
    <w:rsid w:val="00A2118D"/>
    <w:rsid w:val="00A356B9"/>
    <w:rsid w:val="00A40869"/>
    <w:rsid w:val="00A86F33"/>
    <w:rsid w:val="00A9154F"/>
    <w:rsid w:val="00AD76E2"/>
    <w:rsid w:val="00AF3D68"/>
    <w:rsid w:val="00AF6D44"/>
    <w:rsid w:val="00B20152"/>
    <w:rsid w:val="00B2313F"/>
    <w:rsid w:val="00B359E4"/>
    <w:rsid w:val="00B45372"/>
    <w:rsid w:val="00B57D98"/>
    <w:rsid w:val="00B70850"/>
    <w:rsid w:val="00BE2258"/>
    <w:rsid w:val="00C039FE"/>
    <w:rsid w:val="00C066B6"/>
    <w:rsid w:val="00C37BA1"/>
    <w:rsid w:val="00C4674C"/>
    <w:rsid w:val="00C506CF"/>
    <w:rsid w:val="00C547D5"/>
    <w:rsid w:val="00C72662"/>
    <w:rsid w:val="00C72BED"/>
    <w:rsid w:val="00C80811"/>
    <w:rsid w:val="00C9578B"/>
    <w:rsid w:val="00CB0055"/>
    <w:rsid w:val="00CC7DFF"/>
    <w:rsid w:val="00CF06DD"/>
    <w:rsid w:val="00D23D9A"/>
    <w:rsid w:val="00D2522B"/>
    <w:rsid w:val="00D422DE"/>
    <w:rsid w:val="00D5459D"/>
    <w:rsid w:val="00D65BB3"/>
    <w:rsid w:val="00D748AA"/>
    <w:rsid w:val="00D803B7"/>
    <w:rsid w:val="00DA1F4D"/>
    <w:rsid w:val="00DA4F91"/>
    <w:rsid w:val="00DD070C"/>
    <w:rsid w:val="00DD172A"/>
    <w:rsid w:val="00E15CD7"/>
    <w:rsid w:val="00E25A26"/>
    <w:rsid w:val="00E414A2"/>
    <w:rsid w:val="00E4381A"/>
    <w:rsid w:val="00E55D74"/>
    <w:rsid w:val="00E94344"/>
    <w:rsid w:val="00EC157D"/>
    <w:rsid w:val="00F05EDE"/>
    <w:rsid w:val="00F364A3"/>
    <w:rsid w:val="00F60274"/>
    <w:rsid w:val="00F77FB9"/>
    <w:rsid w:val="00F94518"/>
    <w:rsid w:val="00FA5913"/>
    <w:rsid w:val="00FB027A"/>
    <w:rsid w:val="00FB068F"/>
    <w:rsid w:val="00FB7247"/>
    <w:rsid w:val="00FF2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BFB890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18"/>
        <w:szCs w:val="18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AF6D44"/>
  </w:style>
  <w:style w:type="paragraph" w:styleId="Heading1">
    <w:name w:val="heading 1"/>
    <w:basedOn w:val="Normal"/>
    <w:next w:val="Normal"/>
    <w:link w:val="Heading1Char"/>
    <w:uiPriority w:val="9"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BE2258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355D7E" w:themeColor="accent1" w:themeShade="80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qFormat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semiHidden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70340F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BE2258"/>
    <w:rPr>
      <w:rFonts w:asciiTheme="majorHAnsi" w:eastAsiaTheme="majorEastAsia" w:hAnsiTheme="majorHAnsi" w:cstheme="majorBidi"/>
      <w:b/>
      <w:caps/>
      <w:color w:val="355D7E" w:themeColor="accent1" w:themeShade="80"/>
      <w:sz w:val="2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ListBullet">
    <w:name w:val="List Bullet"/>
    <w:basedOn w:val="Normal"/>
    <w:uiPriority w:val="11"/>
    <w:qFormat/>
    <w:rsid w:val="00094FD6"/>
    <w:pPr>
      <w:numPr>
        <w:numId w:val="1"/>
      </w:numPr>
      <w:ind w:left="420"/>
    </w:pPr>
    <w:rPr>
      <w:rFonts w:eastAsiaTheme="minorHAnsi"/>
      <w:color w:val="595959" w:themeColor="text1" w:themeTint="A6"/>
      <w:lang w:eastAsia="en-US"/>
    </w:rPr>
  </w:style>
  <w:style w:type="paragraph" w:styleId="NoSpacing">
    <w:name w:val="No Spacing"/>
    <w:uiPriority w:val="1"/>
    <w:semiHidden/>
    <w:rsid w:val="000041C4"/>
    <w:rPr>
      <w:szCs w:val="22"/>
    </w:rPr>
  </w:style>
  <w:style w:type="paragraph" w:styleId="ListParagraph">
    <w:name w:val="List Paragraph"/>
    <w:basedOn w:val="Normal"/>
    <w:uiPriority w:val="34"/>
    <w:semiHidden/>
    <w:qFormat/>
    <w:rsid w:val="00D23D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://www.github.com/cimorexav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rmit\AppData\Roaming\Microsoft\Templates\Hospitality%20management%20resume.dotx" TargetMode="External"/></Relationship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043564-CE59-47DA-B5D2-720B699180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Hospitality management resume</Template>
  <TotalTime>0</TotalTime>
  <Pages>1</Pages>
  <Words>273</Words>
  <Characters>1721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2022-09-10T14:00:00Z</dcterms:created>
  <dcterms:modified xsi:type="dcterms:W3CDTF">2022-09-10T14:00:00Z</dcterms:modified>
</cp:coreProperties>
</file>